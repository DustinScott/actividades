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ECC" w:rsidRPr="00997C5B" w:rsidRDefault="003C2ECC" w:rsidP="008C02DA">
      <w:pPr>
        <w:spacing w:before="48" w:after="120" w:line="377" w:lineRule="atLeast"/>
        <w:jc w:val="both"/>
        <w:outlineLvl w:val="4"/>
        <w:rPr>
          <w:rFonts w:ascii="Arial" w:eastAsia="Times New Roman" w:hAnsi="Arial" w:cs="Arial"/>
          <w:lang w:eastAsia="es-MX"/>
        </w:rPr>
      </w:pPr>
      <w:proofErr w:type="spellStart"/>
      <w:r w:rsidRPr="00997C5B">
        <w:rPr>
          <w:rFonts w:ascii="Arial" w:eastAsia="Times New Roman" w:hAnsi="Arial" w:cs="Arial"/>
          <w:lang w:eastAsia="es-MX"/>
        </w:rPr>
        <w:t>Titulo</w:t>
      </w:r>
      <w:proofErr w:type="spellEnd"/>
      <w:r w:rsidRPr="00997C5B">
        <w:rPr>
          <w:rFonts w:ascii="Arial" w:eastAsia="Times New Roman" w:hAnsi="Arial" w:cs="Arial"/>
          <w:lang w:eastAsia="es-MX"/>
        </w:rPr>
        <w:t xml:space="preserve">: - </w:t>
      </w:r>
      <w:r w:rsidRPr="00997C5B">
        <w:rPr>
          <w:rFonts w:ascii="Arial" w:eastAsia="Times New Roman" w:hAnsi="Arial" w:cs="Arial"/>
          <w:b/>
          <w:bCs/>
          <w:lang w:eastAsia="es-MX"/>
        </w:rPr>
        <w:t>4.3.2</w:t>
      </w:r>
      <w:r w:rsidRPr="00997C5B">
        <w:rPr>
          <w:rFonts w:ascii="Arial" w:eastAsia="Times New Roman" w:hAnsi="Arial" w:cs="Arial"/>
          <w:lang w:eastAsia="es-MX"/>
        </w:rPr>
        <w:t>     Alcoholes.</w:t>
      </w:r>
    </w:p>
    <w:tbl>
      <w:tblPr>
        <w:tblW w:w="5000" w:type="pct"/>
        <w:tblCellSpacing w:w="0" w:type="dxa"/>
        <w:shd w:val="clear" w:color="auto" w:fill="99CC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71"/>
      </w:tblGrid>
      <w:tr w:rsidR="00997C5B" w:rsidRPr="00997C5B" w:rsidTr="00545E4B">
        <w:trPr>
          <w:tblCellSpacing w:w="0" w:type="dxa"/>
        </w:trPr>
        <w:tc>
          <w:tcPr>
            <w:tcW w:w="5000" w:type="pct"/>
            <w:shd w:val="clear" w:color="auto" w:fill="FFCC99"/>
            <w:vAlign w:val="center"/>
            <w:hideMark/>
          </w:tcPr>
          <w:p w:rsidR="00545E4B" w:rsidRPr="00997C5B" w:rsidRDefault="00545E4B" w:rsidP="00545E4B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  <w:bookmarkStart w:id="0" w:name="¿Como_se_nomean?"/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¿Cómo se nombran?</w:t>
            </w:r>
            <w:bookmarkEnd w:id="0"/>
          </w:p>
        </w:tc>
      </w:tr>
      <w:tr w:rsidR="00997C5B" w:rsidRPr="00997C5B" w:rsidTr="00545E4B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545E4B" w:rsidRPr="00997C5B" w:rsidRDefault="00545E4B" w:rsidP="00F6282A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 como los hidrocarburos de los que proceden, pero con la terminación "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-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ol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", e indicando con un número localizador, el más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bajo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posible, la posición del grupo alcohólico.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Según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la posición del carbono que sustenta el grupo -OH, los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alcoholes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se denominan 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primarios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, 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secundarios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 o 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terciarios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.  </w:t>
            </w:r>
          </w:p>
          <w:tbl>
            <w:tblPr>
              <w:tblW w:w="19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511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5BCBBF58" wp14:editId="3278749A">
                        <wp:extent cx="2089785" cy="308610"/>
                        <wp:effectExtent l="0" t="0" r="0" b="0"/>
                        <wp:docPr id="21" name="Imagen 21" descr="http://www.alonsoformula.com/organica/images/alcoho10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 descr="http://www.alonsoformula.com/organica/images/alcoho10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9785" cy="308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2-butan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ol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 o butan-2-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ol 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(Normas IUPAC 1993)</w:t>
                  </w:r>
                </w:p>
              </w:tc>
            </w:tr>
          </w:tbl>
          <w:p w:rsidR="00545E4B" w:rsidRPr="00997C5B" w:rsidRDefault="00545E4B" w:rsidP="00F6282A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Si en la molécula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hay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más de un grupo -OH se utiliza la terminación "-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diol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", "-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triol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", etc., indicando con números las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posiciones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donde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encuentran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esos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grupos.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Hay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importantes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polialcoholes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como la glicerina "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propanotriol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", la glucosa y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otros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hidratos de carbono. </w:t>
            </w:r>
          </w:p>
          <w:tbl>
            <w:tblPr>
              <w:tblW w:w="20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48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521E056C" wp14:editId="64C2D307">
                        <wp:extent cx="1840865" cy="308610"/>
                        <wp:effectExtent l="0" t="0" r="6985" b="0"/>
                        <wp:docPr id="20" name="Imagen 20" descr="http://www.alonsoformula.com/organica/images/alcoho1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http://www.alonsoformula.com/organica/images/alcoho1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40865" cy="308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1,2,3-propano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triol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, propano-1,2,3-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triol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 o glicerina</w:t>
                  </w:r>
                </w:p>
              </w:tc>
            </w:tr>
          </w:tbl>
          <w:p w:rsidR="00545E4B" w:rsidRPr="00997C5B" w:rsidRDefault="00545E4B" w:rsidP="00F6282A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 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Cuando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el alcohol non es la función principal,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como "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hidroxi</w:t>
            </w:r>
            <w:proofErr w:type="spellEnd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-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", indicando el número localizador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correspondiente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.  </w:t>
            </w:r>
          </w:p>
          <w:tbl>
            <w:tblPr>
              <w:tblW w:w="22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342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2126A8BC" wp14:editId="6323EB11">
                        <wp:extent cx="2482215" cy="843280"/>
                        <wp:effectExtent l="0" t="0" r="0" b="0"/>
                        <wp:docPr id="19" name="Imagen 19" descr="http://www.alonsoformula.com/organica/images/alcoho3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http://www.alonsoformula.com/organica/images/alcoho3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82215" cy="843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3-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hidroxi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-4-metilpentanal</w:t>
                  </w:r>
                </w:p>
              </w:tc>
            </w:tr>
          </w:tbl>
          <w:p w:rsidR="00545E4B" w:rsidRPr="00997C5B" w:rsidRDefault="00545E4B" w:rsidP="00545E4B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</w:t>
            </w:r>
          </w:p>
        </w:tc>
      </w:tr>
      <w:tr w:rsidR="00997C5B" w:rsidRPr="00997C5B" w:rsidTr="00545E4B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DD5FB1" w:rsidRDefault="00DD5FB1" w:rsidP="00545E4B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  <w:bookmarkStart w:id="1" w:name="Exemplos"/>
          </w:p>
          <w:p w:rsidR="00545E4B" w:rsidRPr="00997C5B" w:rsidRDefault="00545E4B" w:rsidP="00545E4B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lastRenderedPageBreak/>
              <w:t>Ejemplos</w:t>
            </w:r>
            <w:bookmarkEnd w:id="1"/>
          </w:p>
        </w:tc>
      </w:tr>
      <w:tr w:rsidR="00997C5B" w:rsidRPr="00997C5B" w:rsidTr="00545E4B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545E4B" w:rsidRPr="00997C5B" w:rsidRDefault="00545E4B" w:rsidP="00545E4B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lastRenderedPageBreak/>
              <w:t> </w:t>
            </w:r>
          </w:p>
          <w:tbl>
            <w:tblPr>
              <w:tblW w:w="3850" w:type="pct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564"/>
              <w:gridCol w:w="4564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73FDE2E9" wp14:editId="6DF6E885">
                        <wp:extent cx="997585" cy="320675"/>
                        <wp:effectExtent l="0" t="0" r="0" b="0"/>
                        <wp:docPr id="29" name="Imagen 29" descr="http://www.alonsoformula.com/organica/images/alcoho3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 descr="http://www.alonsoformula.com/organica/images/alcoho3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7585" cy="320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etanol</w:t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34433B77" wp14:editId="124D1588">
                        <wp:extent cx="1424940" cy="320675"/>
                        <wp:effectExtent l="0" t="0" r="3810" b="0"/>
                        <wp:docPr id="28" name="Imagen 28" descr="http://www.alonsoformula.com/organica/images/alcoho3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2" descr="http://www.alonsoformula.com/organica/images/alcoho3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4940" cy="320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2-propanol o propan-2-ol</w:t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323FB8F5" wp14:editId="51A74B78">
                        <wp:extent cx="1924050" cy="320675"/>
                        <wp:effectExtent l="0" t="0" r="0" b="0"/>
                        <wp:docPr id="27" name="Imagen 27" descr="http://www.alonsoformula.com/organica/images/alcoho3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" descr="http://www.alonsoformula.com/organica/images/alcoho3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4050" cy="320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3-buten-1-ol o but-3-en-1-ol</w:t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1A072AD7" wp14:editId="20033154">
                        <wp:extent cx="937895" cy="237490"/>
                        <wp:effectExtent l="0" t="0" r="0" b="0"/>
                        <wp:docPr id="26" name="Imagen 26" descr="http://www.alonsoformula.com/organica/images/alcoho2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" descr="http://www.alonsoformula.com/organica/images/alcoho2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37895" cy="2374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1,2-etanodiol o etano-1,2-diol (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etilenglico</w:t>
                  </w:r>
                  <w:proofErr w:type="spellEnd"/>
                </w:p>
              </w:tc>
            </w:tr>
          </w:tbl>
          <w:p w:rsidR="00545E4B" w:rsidRPr="00997C5B" w:rsidRDefault="00545E4B" w:rsidP="00545E4B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</w:p>
        </w:tc>
      </w:tr>
    </w:tbl>
    <w:p w:rsidR="00545E4B" w:rsidRPr="00997C5B" w:rsidRDefault="00545E4B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p w:rsidR="003C2ECC" w:rsidRPr="00997C5B" w:rsidRDefault="003C2ECC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            </w:t>
      </w:r>
      <w:r w:rsidRPr="00997C5B">
        <w:rPr>
          <w:rFonts w:ascii="Arial" w:eastAsia="Times New Roman" w:hAnsi="Arial" w:cs="Arial"/>
          <w:b/>
          <w:bCs/>
          <w:lang w:eastAsia="es-MX"/>
        </w:rPr>
        <w:t xml:space="preserve"> 4.3.3 </w:t>
      </w:r>
      <w:r w:rsidRPr="00997C5B">
        <w:rPr>
          <w:rFonts w:ascii="Arial" w:eastAsia="Times New Roman" w:hAnsi="Arial" w:cs="Arial"/>
          <w:lang w:eastAsia="es-MX"/>
        </w:rPr>
        <w:t xml:space="preserve">    Aldehídos.</w:t>
      </w:r>
    </w:p>
    <w:tbl>
      <w:tblPr>
        <w:tblW w:w="5000" w:type="pct"/>
        <w:tblCellSpacing w:w="0" w:type="dxa"/>
        <w:shd w:val="clear" w:color="auto" w:fill="99CC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71"/>
      </w:tblGrid>
      <w:tr w:rsidR="00997C5B" w:rsidRPr="00997C5B" w:rsidTr="00545E4B">
        <w:trPr>
          <w:tblCellSpacing w:w="0" w:type="dxa"/>
        </w:trPr>
        <w:tc>
          <w:tcPr>
            <w:tcW w:w="5000" w:type="pct"/>
            <w:shd w:val="clear" w:color="auto" w:fill="FFCC99"/>
            <w:vAlign w:val="center"/>
            <w:hideMark/>
          </w:tcPr>
          <w:p w:rsidR="00545E4B" w:rsidRPr="00997C5B" w:rsidRDefault="00545E4B" w:rsidP="00545E4B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  <w:bookmarkStart w:id="2" w:name="¿Que_son?"/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¿Qué son?</w:t>
            </w:r>
            <w:bookmarkEnd w:id="2"/>
          </w:p>
        </w:tc>
      </w:tr>
      <w:tr w:rsidR="00997C5B" w:rsidRPr="00997C5B" w:rsidTr="00545E4B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545E4B" w:rsidRPr="00997C5B" w:rsidRDefault="00545E4B" w:rsidP="00545E4B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   Se caracterizan por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tener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un grupo "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carbonilo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" 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C=O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, en un carbono primario.  </w:t>
            </w:r>
          </w:p>
        </w:tc>
      </w:tr>
      <w:tr w:rsidR="00997C5B" w:rsidRPr="00997C5B" w:rsidTr="00545E4B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545E4B" w:rsidRPr="00997C5B" w:rsidRDefault="00545E4B" w:rsidP="00545E4B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997C5B" w:rsidRPr="00997C5B" w:rsidTr="00545E4B">
        <w:trPr>
          <w:tblCellSpacing w:w="0" w:type="dxa"/>
        </w:trPr>
        <w:tc>
          <w:tcPr>
            <w:tcW w:w="5000" w:type="pct"/>
            <w:shd w:val="clear" w:color="auto" w:fill="FFCC99"/>
            <w:vAlign w:val="center"/>
            <w:hideMark/>
          </w:tcPr>
          <w:p w:rsidR="00545E4B" w:rsidRPr="00997C5B" w:rsidRDefault="00545E4B" w:rsidP="00545E4B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¿Cómo se nombran?</w:t>
            </w:r>
          </w:p>
        </w:tc>
      </w:tr>
      <w:tr w:rsidR="00997C5B" w:rsidRPr="00997C5B" w:rsidTr="00545E4B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545E4B" w:rsidRPr="00997C5B" w:rsidRDefault="00545E4B" w:rsidP="00F6282A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  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Sus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provienen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de los hidrocarburos de los que proceden, pero con la terminación "-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al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". </w:t>
            </w:r>
          </w:p>
          <w:tbl>
            <w:tblPr>
              <w:tblW w:w="18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2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35883856" wp14:editId="45E60665">
                        <wp:extent cx="1412875" cy="546100"/>
                        <wp:effectExtent l="0" t="0" r="0" b="6350"/>
                        <wp:docPr id="193" name="Imagen 193" descr="http://www.alonsoformula.com/organica/images/aldehi5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8" descr="http://www.alonsoformula.com/organica/images/aldehi5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12875" cy="546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butan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al</w:t>
                  </w:r>
                  <w:proofErr w:type="spellEnd"/>
                </w:p>
              </w:tc>
            </w:tr>
          </w:tbl>
          <w:p w:rsidR="00545E4B" w:rsidRPr="00997C5B" w:rsidRDefault="00545E4B" w:rsidP="00F6282A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   Si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hay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dos grupos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aldehídos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se utiliza el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término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"-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dial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". </w:t>
            </w:r>
          </w:p>
          <w:tbl>
            <w:tblPr>
              <w:tblW w:w="17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55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249031A7" wp14:editId="4ACD88CB">
                        <wp:extent cx="1626870" cy="260985"/>
                        <wp:effectExtent l="0" t="0" r="0" b="5715"/>
                        <wp:docPr id="192" name="Imagen 192" descr="http://www.alonsoformula.com/organica/images/aldehi5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" descr="http://www.alonsoformula.com/organica/images/aldehi5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26870" cy="2609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butanodial</w:t>
                  </w:r>
                  <w:proofErr w:type="spellEnd"/>
                </w:p>
              </w:tc>
            </w:tr>
          </w:tbl>
          <w:p w:rsidR="00545E4B" w:rsidRPr="00997C5B" w:rsidRDefault="00545E4B" w:rsidP="00F6282A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val="gl-ES" w:eastAsia="es-MX"/>
              </w:rPr>
              <w:lastRenderedPageBreak/>
              <w:t xml:space="preserve">    Pero si son tres o más grupos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aldehídos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, o este no actúa como grupo principal, se utiliza el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prefijo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"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formil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-" para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nombrar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los grupos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laterales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.  </w:t>
            </w:r>
          </w:p>
          <w:tbl>
            <w:tblPr>
              <w:tblW w:w="23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79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4A05A545" wp14:editId="55A21385">
                        <wp:extent cx="2339340" cy="546100"/>
                        <wp:effectExtent l="0" t="0" r="0" b="0"/>
                        <wp:docPr id="31" name="Imagen 31" descr="http://www.alonsoformula.com/organica/images/aldehi6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0" descr="http://www.alonsoformula.com/organica/images/aldehi6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9340" cy="546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3-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formil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pentanodial</w:t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45D3ABC9" wp14:editId="64720905">
                        <wp:extent cx="2541270" cy="546100"/>
                        <wp:effectExtent l="0" t="0" r="0" b="0"/>
                        <wp:docPr id="30" name="Imagen 30" descr="http://www.alonsoformula.com/organica/images/aldehi6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1" descr="http://www.alonsoformula.com/organica/images/aldehi6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41270" cy="546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545E4B" w:rsidRPr="00997C5B" w:rsidRDefault="00545E4B" w:rsidP="00545E4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ácido 3-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formil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pentanodioico</w:t>
                  </w:r>
                </w:p>
              </w:tc>
            </w:tr>
          </w:tbl>
          <w:p w:rsidR="00545E4B" w:rsidRPr="00997C5B" w:rsidRDefault="00545E4B" w:rsidP="00545E4B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val="gl-ES" w:eastAsia="es-MX"/>
              </w:rPr>
            </w:pP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lastRenderedPageBreak/>
              <w:t>Ejemplos</w:t>
            </w:r>
            <w:proofErr w:type="spellEnd"/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val="gl-ES" w:eastAsia="es-MX"/>
              </w:rPr>
            </w:pPr>
            <w:r w:rsidRPr="00997C5B">
              <w:rPr>
                <w:rFonts w:ascii="Arial" w:eastAsia="Times New Roman" w:hAnsi="Arial" w:cs="Arial"/>
                <w:lang w:val="gl-ES" w:eastAsia="es-MX"/>
              </w:rPr>
              <w:t> </w:t>
            </w:r>
          </w:p>
          <w:tbl>
            <w:tblPr>
              <w:tblW w:w="3850" w:type="pct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564"/>
              <w:gridCol w:w="4564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05D0FE34" wp14:editId="3DB4CE42">
                        <wp:extent cx="653415" cy="522605"/>
                        <wp:effectExtent l="0" t="0" r="0" b="0"/>
                        <wp:docPr id="197" name="Imagen 197" descr="http://www.alonsoformula.com/organica/images/aldehi5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7" descr="http://www.alonsoformula.com/organica/images/aldehi5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3415" cy="5226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etanal</w:t>
                  </w:r>
                  <w:proofErr w:type="spellEnd"/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5C598ABF" wp14:editId="722CBA3E">
                        <wp:extent cx="1412875" cy="546100"/>
                        <wp:effectExtent l="0" t="0" r="0" b="6350"/>
                        <wp:docPr id="196" name="Imagen 196" descr="http://www.alonsoformula.com/organica/images/aldehi5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 descr="http://www.alonsoformula.com/organica/images/aldehi5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12875" cy="546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butanal</w:t>
                  </w:r>
                  <w:proofErr w:type="spellEnd"/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38F1DC34" wp14:editId="31997E26">
                        <wp:extent cx="1330325" cy="522605"/>
                        <wp:effectExtent l="0" t="0" r="3175" b="0"/>
                        <wp:docPr id="195" name="Imagen 195" descr="http://www.alonsoformula.com/organica/images/aldehi5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" descr="http://www.alonsoformula.com/organica/images/aldehi5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0325" cy="5226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3-butenal</w:t>
                  </w:r>
                </w:p>
              </w:tc>
            </w:tr>
          </w:tbl>
          <w:p w:rsidR="00654AE7" w:rsidRPr="00997C5B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val="gl-ES" w:eastAsia="es-MX"/>
              </w:rPr>
            </w:pPr>
          </w:p>
        </w:tc>
      </w:tr>
    </w:tbl>
    <w:p w:rsidR="00545E4B" w:rsidRDefault="00545E4B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p w:rsidR="00DD5FB1" w:rsidRDefault="00DD5FB1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p w:rsidR="00DD5FB1" w:rsidRPr="00997C5B" w:rsidRDefault="00DD5FB1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p w:rsidR="003C2ECC" w:rsidRPr="00997C5B" w:rsidRDefault="003C2ECC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lastRenderedPageBreak/>
        <w:t>            </w:t>
      </w:r>
      <w:r w:rsidRPr="00997C5B">
        <w:rPr>
          <w:rFonts w:ascii="Arial" w:eastAsia="Times New Roman" w:hAnsi="Arial" w:cs="Arial"/>
          <w:b/>
          <w:bCs/>
          <w:lang w:eastAsia="es-MX"/>
        </w:rPr>
        <w:t xml:space="preserve"> 4.3.4     </w:t>
      </w:r>
      <w:r w:rsidRPr="00997C5B">
        <w:rPr>
          <w:rFonts w:ascii="Arial" w:eastAsia="Times New Roman" w:hAnsi="Arial" w:cs="Arial"/>
          <w:lang w:eastAsia="es-MX"/>
        </w:rPr>
        <w:t>Cetonas.</w:t>
      </w:r>
    </w:p>
    <w:tbl>
      <w:tblPr>
        <w:tblW w:w="5000" w:type="pct"/>
        <w:tblCellSpacing w:w="0" w:type="dxa"/>
        <w:shd w:val="clear" w:color="auto" w:fill="99CC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71"/>
      </w:tblGrid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FFCC99"/>
            <w:vAlign w:val="center"/>
            <w:hideMark/>
          </w:tcPr>
          <w:p w:rsidR="00654AE7" w:rsidRPr="00997C5B" w:rsidRDefault="00654AE7" w:rsidP="00654AE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¿Qué son?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El grupo carbonilo, 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C = O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,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encuentra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en un carbono secundario. 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FFCC99"/>
            <w:vAlign w:val="center"/>
            <w:hideMark/>
          </w:tcPr>
          <w:p w:rsidR="00654AE7" w:rsidRPr="00997C5B" w:rsidRDefault="00654AE7" w:rsidP="00654AE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¿Cómo se nombran?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F6282A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pueden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 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nombrar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de dos formas: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anteponiendo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a la palabra "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cetona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" el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de los dos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radicales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unidos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al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grupo carbonilo </w:t>
            </w:r>
          </w:p>
          <w:tbl>
            <w:tblPr>
              <w:tblW w:w="1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30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688947AD" wp14:editId="758FA9D0">
                        <wp:extent cx="1805305" cy="546100"/>
                        <wp:effectExtent l="0" t="0" r="4445" b="6350"/>
                        <wp:docPr id="200" name="Imagen 200" descr="http://www.alonsoformula.com/organica/images/cetona5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" descr="http://www.alonsoformula.com/organica/images/cetona5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5305" cy="546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metil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 xml:space="preserve"> 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propil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 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cetona</w:t>
                  </w:r>
                </w:p>
              </w:tc>
            </w:tr>
          </w:tbl>
          <w:p w:rsidR="00654AE7" w:rsidRPr="00997C5B" w:rsidRDefault="00654AE7" w:rsidP="00F6282A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val="gl-ES" w:eastAsia="es-MX"/>
              </w:rPr>
              <w:t>o, más habitualmente, como derivado del hidrocarburo por substitución de un CH</w:t>
            </w:r>
            <w:r w:rsidRPr="00997C5B">
              <w:rPr>
                <w:rFonts w:ascii="Arial" w:eastAsia="Times New Roman" w:hAnsi="Arial" w:cs="Arial"/>
                <w:vertAlign w:val="subscript"/>
                <w:lang w:val="gl-ES" w:eastAsia="es-MX"/>
              </w:rPr>
              <w:t>2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 por un CO, con la terminación "-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ona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", y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su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correspondiente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número localizador,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siempre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el menor posible y prioritario ante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dobles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o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triples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enlaces. </w:t>
            </w:r>
          </w:p>
          <w:tbl>
            <w:tblPr>
              <w:tblW w:w="20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48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237274F8" wp14:editId="78FE10DA">
                        <wp:extent cx="1959610" cy="320675"/>
                        <wp:effectExtent l="0" t="0" r="2540" b="3175"/>
                        <wp:docPr id="199" name="Imagen 199" descr="http://www.alonsoformula.com/organica/images/cetona3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5" descr="http://www.alonsoformula.com/organica/images/cetona3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9610" cy="320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3-pentan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ona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 o penta-3-ona 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 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(Normas IUPAC 1993)</w:t>
                  </w:r>
                </w:p>
              </w:tc>
            </w:tr>
          </w:tbl>
          <w:p w:rsidR="00654AE7" w:rsidRPr="00997C5B" w:rsidRDefault="00654AE7" w:rsidP="00F6282A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 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Cuando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la función cetona no es la función principal, el grupo carbonilo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como "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oxo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".</w:t>
            </w:r>
          </w:p>
          <w:tbl>
            <w:tblPr>
              <w:tblW w:w="24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698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45D97554" wp14:editId="4276F45A">
                        <wp:extent cx="2374900" cy="320675"/>
                        <wp:effectExtent l="0" t="0" r="6350" b="0"/>
                        <wp:docPr id="198" name="Imagen 198" descr="http://www.alonsoformula.com/organica/images/cetona7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6" descr="http://www.alonsoformula.com/organica/images/cetona7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4900" cy="320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ácido 4-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oxo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pentanoico</w:t>
                  </w:r>
                </w:p>
              </w:tc>
            </w:tr>
          </w:tbl>
          <w:p w:rsidR="00654AE7" w:rsidRPr="00997C5B" w:rsidRDefault="00654AE7" w:rsidP="00654AE7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</w:p>
          <w:p w:rsidR="00654AE7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</w:p>
          <w:p w:rsidR="00DD5FB1" w:rsidRPr="00997C5B" w:rsidRDefault="00DD5FB1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</w:p>
          <w:p w:rsidR="00654AE7" w:rsidRPr="00997C5B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lastRenderedPageBreak/>
              <w:t>Ejemplos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lastRenderedPageBreak/>
              <w:t> </w:t>
            </w:r>
          </w:p>
          <w:tbl>
            <w:tblPr>
              <w:tblW w:w="4000" w:type="pct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68"/>
              <w:gridCol w:w="5216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6888FC8E" wp14:editId="6A4DC7F3">
                        <wp:extent cx="985520" cy="546100"/>
                        <wp:effectExtent l="0" t="0" r="5080" b="6350"/>
                        <wp:docPr id="205" name="Imagen 205" descr="http://www.alonsoformula.com/organica/images/cetona5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" descr="http://www.alonsoformula.com/organica/images/cetona5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5520" cy="546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propanona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br/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 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dimetilcetona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br/>
                    <w:t>(acetona)</w:t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44FC927D" wp14:editId="288C9DC1">
                        <wp:extent cx="1449070" cy="546100"/>
                        <wp:effectExtent l="0" t="0" r="0" b="6350"/>
                        <wp:docPr id="204" name="Imagen 204" descr="http://www.alonsoformula.com/organica/images/cetona5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" descr="http://www.alonsoformula.com/organica/images/cetona5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9070" cy="546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butanona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br/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etil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 xml:space="preserve"> 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metil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 xml:space="preserve"> cetona</w:t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358CAE82" wp14:editId="710F904F">
                        <wp:extent cx="1805305" cy="546100"/>
                        <wp:effectExtent l="0" t="0" r="4445" b="6350"/>
                        <wp:docPr id="203" name="Imagen 203" descr="http://www.alonsoformula.com/organica/images/cetona5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" descr="http://www.alonsoformula.com/organica/images/cetona5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5305" cy="546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2-pentanona</w:t>
                  </w: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br/>
                    <w:t>penta-2-ona</w:t>
                  </w: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br/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metil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 xml:space="preserve"> 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propil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 </w:t>
                  </w: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cetona</w:t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7D2013CB" wp14:editId="52A43E91">
                        <wp:extent cx="1437005" cy="546100"/>
                        <wp:effectExtent l="0" t="0" r="0" b="6350"/>
                        <wp:docPr id="202" name="Imagen 202" descr="http://www.alonsoformula.com/organica/images/cetona5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4" descr="http://www.alonsoformula.com/organica/images/cetona5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37005" cy="546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3-buten-2-ona</w:t>
                  </w: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br/>
                    <w:t>but-3-en-2-ona</w:t>
                  </w:r>
                </w:p>
              </w:tc>
            </w:tr>
          </w:tbl>
          <w:p w:rsidR="00654AE7" w:rsidRPr="00997C5B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</w:p>
        </w:tc>
      </w:tr>
    </w:tbl>
    <w:p w:rsidR="00654AE7" w:rsidRPr="00997C5B" w:rsidRDefault="00654AE7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p w:rsidR="003C2ECC" w:rsidRPr="00997C5B" w:rsidRDefault="003C2ECC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             </w:t>
      </w:r>
      <w:r w:rsidRPr="00997C5B">
        <w:rPr>
          <w:rFonts w:ascii="Arial" w:eastAsia="Times New Roman" w:hAnsi="Arial" w:cs="Arial"/>
          <w:b/>
          <w:bCs/>
          <w:lang w:eastAsia="es-MX"/>
        </w:rPr>
        <w:t>4.3.5</w:t>
      </w:r>
      <w:r w:rsidRPr="00997C5B">
        <w:rPr>
          <w:rFonts w:ascii="Arial" w:eastAsia="Times New Roman" w:hAnsi="Arial" w:cs="Arial"/>
          <w:lang w:eastAsia="es-MX"/>
        </w:rPr>
        <w:t>      Éteres.</w:t>
      </w:r>
    </w:p>
    <w:tbl>
      <w:tblPr>
        <w:tblW w:w="5000" w:type="pct"/>
        <w:tblCellSpacing w:w="0" w:type="dxa"/>
        <w:shd w:val="clear" w:color="auto" w:fill="99CC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71"/>
      </w:tblGrid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FFCC99"/>
            <w:vAlign w:val="center"/>
            <w:hideMark/>
          </w:tcPr>
          <w:p w:rsidR="00654AE7" w:rsidRPr="00997C5B" w:rsidRDefault="00654AE7" w:rsidP="00654AE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¿Qué son?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Son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compuestos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que resultan de la unión de dos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radicales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alquílicos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o aromáticos a través de un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puente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de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oxígeno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 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-O-.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  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FFCC99"/>
            <w:vAlign w:val="center"/>
            <w:hideMark/>
          </w:tcPr>
          <w:p w:rsidR="00654AE7" w:rsidRPr="00997C5B" w:rsidRDefault="00654AE7" w:rsidP="00654AE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¿Cómo se nombran?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F6282A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 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interponiendo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la partícula "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-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oxi</w:t>
            </w:r>
            <w:proofErr w:type="spellEnd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-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" entre los dos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radicales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. Se considera el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compuesto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como derivado del radical más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complejo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, así diremos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metoxietano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, y no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etoximetano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.</w:t>
            </w:r>
          </w:p>
          <w:tbl>
            <w:tblPr>
              <w:tblW w:w="20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67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02012934" wp14:editId="01967248">
                        <wp:extent cx="1401445" cy="249555"/>
                        <wp:effectExtent l="0" t="0" r="8255" b="0"/>
                        <wp:docPr id="210" name="Imagen 210" descr="http://www.alonsoformula.com/organica/images/eteres4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0" descr="http://www.alonsoformula.com/organica/images/eteres4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1445" cy="249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met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oxi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etano</w:t>
                  </w:r>
                  <w:proofErr w:type="spellEnd"/>
                </w:p>
              </w:tc>
            </w:tr>
          </w:tbl>
          <w:p w:rsidR="00654AE7" w:rsidRPr="00997C5B" w:rsidRDefault="00654AE7" w:rsidP="00F6282A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val="gl-ES" w:eastAsia="es-MX"/>
              </w:rPr>
              <w:lastRenderedPageBreak/>
              <w:t xml:space="preserve">   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También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podemos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nombrar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los dos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radicales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, por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orden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alfabético, seguidos de la palabra "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éter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". </w:t>
            </w:r>
          </w:p>
          <w:tbl>
            <w:tblPr>
              <w:tblW w:w="20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67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03AAE517" wp14:editId="4E235EEB">
                        <wp:extent cx="1781175" cy="593725"/>
                        <wp:effectExtent l="0" t="0" r="9525" b="0"/>
                        <wp:docPr id="209" name="Imagen 209" descr="http://www.alonsoformula.com/organica/images/eteres2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1" descr="http://www.alonsoformula.com/organica/images/eteres2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81175" cy="5937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etil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 xml:space="preserve"> 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isopropil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 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éter</w:t>
                  </w:r>
                </w:p>
              </w:tc>
            </w:tr>
          </w:tbl>
          <w:p w:rsidR="00654AE7" w:rsidRPr="00997C5B" w:rsidRDefault="00654AE7" w:rsidP="00654AE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En éteres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complejos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podemos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emplear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otros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métodos:</w:t>
            </w:r>
          </w:p>
          <w:p w:rsidR="00654AE7" w:rsidRPr="00997C5B" w:rsidRDefault="00654AE7" w:rsidP="00F6282A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Si los grupos unidos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al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oxígeno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son iguales y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poseen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una función preferente sobre la éter,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después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de los localizadores de la función éter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pone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la partícula 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oxi</w:t>
            </w:r>
            <w:proofErr w:type="spellEnd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-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y el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de los grupos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principales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.</w:t>
            </w:r>
          </w:p>
          <w:tbl>
            <w:tblPr>
              <w:tblW w:w="28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766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3DFD3398" wp14:editId="35B1328C">
                        <wp:extent cx="3681095" cy="320675"/>
                        <wp:effectExtent l="0" t="0" r="0" b="0"/>
                        <wp:docPr id="208" name="Imagen 208" descr="http://www.alonsoformula.com/organica/images/eteres5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2" descr="http://www.alonsoformula.com/organica/images/eteres5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81095" cy="320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3,3'-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oxi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dipropan-1-ol</w:t>
                  </w:r>
                </w:p>
              </w:tc>
            </w:tr>
          </w:tbl>
          <w:p w:rsidR="00654AE7" w:rsidRPr="00997C5B" w:rsidRDefault="00654AE7" w:rsidP="00F6282A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Si aparecen varios grupos éter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como si cada uno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substituyera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a un CH</w:t>
            </w:r>
            <w:r w:rsidRPr="00997C5B">
              <w:rPr>
                <w:rFonts w:ascii="Arial" w:eastAsia="Times New Roman" w:hAnsi="Arial" w:cs="Arial"/>
                <w:vertAlign w:val="subscript"/>
                <w:lang w:val="gl-ES" w:eastAsia="es-MX"/>
              </w:rPr>
              <w:t>2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 a través de la partícula 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-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oxa</w:t>
            </w:r>
            <w:proofErr w:type="spellEnd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-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.</w:t>
            </w:r>
          </w:p>
          <w:tbl>
            <w:tblPr>
              <w:tblW w:w="27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410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69ED0703" wp14:editId="4532FC58">
                        <wp:extent cx="3360420" cy="320675"/>
                        <wp:effectExtent l="0" t="0" r="0" b="0"/>
                        <wp:docPr id="207" name="Imagen 207" descr="http://www.alonsoformula.com/organica/images/eteres5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" descr="http://www.alonsoformula.com/organica/images/eteres5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60420" cy="320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3,6-di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oxa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heptan-1-ol</w:t>
                  </w:r>
                </w:p>
              </w:tc>
            </w:tr>
          </w:tbl>
          <w:p w:rsidR="00654AE7" w:rsidRPr="00997C5B" w:rsidRDefault="00654AE7" w:rsidP="00F6282A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Si un grupo éter está unido a dos carbonos contiguos de un hidrocarburo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con la partícula 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epoxi</w:t>
            </w:r>
            <w:proofErr w:type="spellEnd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-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.</w:t>
            </w:r>
          </w:p>
          <w:tbl>
            <w:tblPr>
              <w:tblW w:w="16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99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50079848" wp14:editId="4E69D39A">
                        <wp:extent cx="1793240" cy="451485"/>
                        <wp:effectExtent l="0" t="0" r="0" b="0"/>
                        <wp:docPr id="206" name="Imagen 206" descr="http://www.alonsoformula.com/organica/images/eteres5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4" descr="http://www.alonsoformula.com/organica/images/eteres5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3240" cy="4514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2,3-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epoxi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butano</w:t>
                  </w:r>
                </w:p>
              </w:tc>
            </w:tr>
          </w:tbl>
          <w:p w:rsidR="00654AE7" w:rsidRPr="00997C5B" w:rsidRDefault="00654AE7" w:rsidP="00654AE7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</w:p>
          <w:p w:rsidR="006C34FC" w:rsidRPr="00997C5B" w:rsidRDefault="006C34FC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</w:p>
          <w:p w:rsidR="00654AE7" w:rsidRPr="00997C5B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rPr>
                <w:rFonts w:ascii="Arial" w:eastAsia="Times New Roman" w:hAnsi="Arial" w:cs="Arial"/>
                <w:b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lang w:eastAsia="es-MX"/>
              </w:rPr>
              <w:t>Ejemplos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lastRenderedPageBreak/>
              <w:t> </w:t>
            </w:r>
          </w:p>
          <w:tbl>
            <w:tblPr>
              <w:tblW w:w="3900" w:type="pct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623"/>
              <w:gridCol w:w="4624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4CE7A5CB" wp14:editId="6DD03755">
                        <wp:extent cx="1401445" cy="249555"/>
                        <wp:effectExtent l="0" t="0" r="8255" b="0"/>
                        <wp:docPr id="213" name="Imagen 213" descr="http://www.alonsoformula.com/organica/images/eteres4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" descr="http://www.alonsoformula.com/organica/images/eteres4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1445" cy="249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metoxietano</w:t>
                  </w:r>
                  <w:proofErr w:type="spellEnd"/>
                </w:p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etil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 xml:space="preserve"> 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metil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 xml:space="preserve"> éter</w:t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67E7A8DE" wp14:editId="3D46498E">
                        <wp:extent cx="1852295" cy="260985"/>
                        <wp:effectExtent l="0" t="0" r="0" b="5715"/>
                        <wp:docPr id="212" name="Imagen 212" descr="http://www.alonsoformula.com/organica/images/eteres4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2" descr="http://www.alonsoformula.com/organica/images/eteres4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2295" cy="2609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etoxieteno</w:t>
                  </w:r>
                  <w:proofErr w:type="spellEnd"/>
                </w:p>
                <w:p w:rsidR="00654AE7" w:rsidRPr="00997C5B" w:rsidRDefault="00654AE7" w:rsidP="00654AE7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etenil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 xml:space="preserve"> 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etil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 xml:space="preserve"> éter</w:t>
                  </w:r>
                </w:p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etil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 xml:space="preserve"> 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vinil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 xml:space="preserve"> éter</w:t>
                  </w:r>
                </w:p>
              </w:tc>
            </w:tr>
          </w:tbl>
          <w:p w:rsidR="00654AE7" w:rsidRPr="00997C5B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</w:p>
        </w:tc>
      </w:tr>
    </w:tbl>
    <w:p w:rsidR="00654AE7" w:rsidRPr="00997C5B" w:rsidRDefault="00654AE7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p w:rsidR="003C2ECC" w:rsidRPr="00997C5B" w:rsidRDefault="003C2ECC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            </w:t>
      </w:r>
      <w:r w:rsidRPr="00997C5B">
        <w:rPr>
          <w:rFonts w:ascii="Arial" w:eastAsia="Times New Roman" w:hAnsi="Arial" w:cs="Arial"/>
          <w:b/>
          <w:bCs/>
          <w:lang w:eastAsia="es-MX"/>
        </w:rPr>
        <w:t xml:space="preserve"> 4.3.6</w:t>
      </w:r>
      <w:r w:rsidRPr="00997C5B">
        <w:rPr>
          <w:rFonts w:ascii="Arial" w:eastAsia="Times New Roman" w:hAnsi="Arial" w:cs="Arial"/>
          <w:lang w:eastAsia="es-MX"/>
        </w:rPr>
        <w:t>      Ácidos carboxílicos.</w:t>
      </w:r>
    </w:p>
    <w:tbl>
      <w:tblPr>
        <w:tblW w:w="5000" w:type="pct"/>
        <w:tblCellSpacing w:w="0" w:type="dxa"/>
        <w:shd w:val="clear" w:color="auto" w:fill="99CC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71"/>
      </w:tblGrid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FFCC99"/>
            <w:vAlign w:val="center"/>
            <w:hideMark/>
          </w:tcPr>
          <w:p w:rsidR="00654AE7" w:rsidRPr="00997C5B" w:rsidRDefault="00654AE7" w:rsidP="00654AE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¿Qué son?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Se caracterizan por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tener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el grupo "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carboxilo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" 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-COOH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 en el extremo de la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cadena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.  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FFCC99"/>
            <w:vAlign w:val="center"/>
            <w:hideMark/>
          </w:tcPr>
          <w:p w:rsidR="00654AE7" w:rsidRPr="00997C5B" w:rsidRDefault="00654AE7" w:rsidP="00654AE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¿Cómo se nombran?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F6282A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 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anteponiendo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la palabra "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ácido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"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al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del hidrocarburo del que proceden y con la terminación "-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oico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".  </w:t>
            </w:r>
          </w:p>
          <w:tbl>
            <w:tblPr>
              <w:tblW w:w="13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86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4C809E8F" wp14:editId="7D4FA2D8">
                        <wp:extent cx="795655" cy="546100"/>
                        <wp:effectExtent l="0" t="0" r="4445" b="6350"/>
                        <wp:docPr id="216" name="Imagen 216" descr="http://www.alonsoformula.com/organica/images/acidos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6" descr="http://www.alonsoformula.com/organica/images/acidos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5655" cy="546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ácido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 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etan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oico</w:t>
                  </w:r>
                  <w:proofErr w:type="spellEnd"/>
                </w:p>
              </w:tc>
            </w:tr>
          </w:tbl>
          <w:p w:rsidR="00654AE7" w:rsidRPr="00997C5B" w:rsidRDefault="00654AE7" w:rsidP="00F6282A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Son numerosos los ácidos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dicarboxílicos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, que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con la terminación "-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dioico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"</w:t>
            </w:r>
          </w:p>
          <w:tbl>
            <w:tblPr>
              <w:tblW w:w="16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99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lastRenderedPageBreak/>
                    <w:drawing>
                      <wp:inline distT="0" distB="0" distL="0" distR="0" wp14:anchorId="732742EF" wp14:editId="443FBE70">
                        <wp:extent cx="1520190" cy="249555"/>
                        <wp:effectExtent l="0" t="0" r="3810" b="0"/>
                        <wp:docPr id="215" name="Imagen 215" descr="http://www.alonsoformula.com/organica/images/acidos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7" descr="http://www.alonsoformula.com/organica/images/acidos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0190" cy="249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 xml:space="preserve">ácido 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propano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dioico</w:t>
                  </w:r>
                  <w:proofErr w:type="spellEnd"/>
                </w:p>
              </w:tc>
            </w:tr>
          </w:tbl>
          <w:p w:rsidR="00654AE7" w:rsidRPr="00997C5B" w:rsidRDefault="00654AE7" w:rsidP="00F6282A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   Con frecuencia se sigue utilizando el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tradicional, aceptado por la IUPAC, para muchos de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ellos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,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fíjate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en los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ejemplos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.</w:t>
            </w:r>
          </w:p>
          <w:p w:rsidR="00654AE7" w:rsidRPr="00997C5B" w:rsidRDefault="00654AE7" w:rsidP="00F6282A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 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Cuando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los grupos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carboxílicos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encuentran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en las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cadenas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laterales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,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utilizando el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prefijo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"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carboxi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-" y con un número localizador de esa función.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Aunque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en el caso de que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haya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muchos grupos ácidos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también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puede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nombrar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el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compuesto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posponiendo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la palabra "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tricarboxílico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", "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tetracarboxílico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", etc.,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al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hidrocarburo del que proceden. </w:t>
            </w:r>
          </w:p>
          <w:tbl>
            <w:tblPr>
              <w:tblW w:w="36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47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5C79B304" wp14:editId="43D5829C">
                        <wp:extent cx="1852295" cy="427355"/>
                        <wp:effectExtent l="0" t="0" r="0" b="0"/>
                        <wp:docPr id="214" name="Imagen 214" descr="http://www.alonsoformula.com/organica/images/acidos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8" descr="http://www.alonsoformula.com/organica/images/acidos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2295" cy="4273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ácido 2-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carboxi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pentanodioico o ácido 1,1,3-propano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tricarboxílico</w:t>
                  </w:r>
                </w:p>
              </w:tc>
            </w:tr>
          </w:tbl>
          <w:p w:rsidR="00654AE7" w:rsidRPr="00997C5B" w:rsidRDefault="00654AE7" w:rsidP="00654AE7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lastRenderedPageBreak/>
              <w:t>Ejemplos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</w:t>
            </w:r>
          </w:p>
          <w:tbl>
            <w:tblPr>
              <w:tblW w:w="3750" w:type="pct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445"/>
              <w:gridCol w:w="4446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7100728F" wp14:editId="3937DAA0">
                        <wp:extent cx="688975" cy="546100"/>
                        <wp:effectExtent l="0" t="0" r="0" b="6350"/>
                        <wp:docPr id="221" name="Imagen 221" descr="http://www.alonsoformula.com/organica/images/acidos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" descr="http://www.alonsoformula.com/organica/images/acidos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8975" cy="546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ác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 xml:space="preserve">. 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metanoico</w:t>
                  </w:r>
                  <w:proofErr w:type="spellEnd"/>
                </w:p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(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ác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. fórmico)</w:t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2ECAFD93" wp14:editId="3C6EB4E3">
                        <wp:extent cx="795655" cy="546100"/>
                        <wp:effectExtent l="0" t="0" r="4445" b="6350"/>
                        <wp:docPr id="220" name="Imagen 220" descr="http://www.alonsoformula.com/organica/images/acidos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" descr="http://www.alonsoformula.com/organica/images/acidos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5655" cy="546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ác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 xml:space="preserve">. 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etanoico</w:t>
                  </w:r>
                  <w:proofErr w:type="spellEnd"/>
                </w:p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(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ác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. acético)</w:t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7E1E430D" wp14:editId="69FF3AB6">
                        <wp:extent cx="1128395" cy="534670"/>
                        <wp:effectExtent l="0" t="0" r="0" b="0"/>
                        <wp:docPr id="219" name="Imagen 219" descr="http://www.alonsoformula.com/organica/images/acidos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5" descr="http://www.alonsoformula.com/organica/images/acidos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8395" cy="5346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ác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 xml:space="preserve">. 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propenoico</w:t>
                  </w:r>
                  <w:proofErr w:type="spellEnd"/>
                </w:p>
              </w:tc>
            </w:tr>
          </w:tbl>
          <w:p w:rsidR="00654AE7" w:rsidRPr="00997C5B" w:rsidRDefault="00654AE7" w:rsidP="00654AE7">
            <w:pPr>
              <w:tabs>
                <w:tab w:val="num" w:pos="720"/>
              </w:tabs>
              <w:spacing w:before="100" w:beforeAutospacing="1" w:after="100" w:afterAutospacing="1" w:line="240" w:lineRule="auto"/>
              <w:ind w:left="720" w:hanging="360"/>
              <w:rPr>
                <w:rFonts w:ascii="Arial" w:eastAsia="Times New Roman" w:hAnsi="Arial" w:cs="Arial"/>
                <w:lang w:eastAsia="es-MX"/>
              </w:rPr>
            </w:pPr>
          </w:p>
        </w:tc>
      </w:tr>
    </w:tbl>
    <w:p w:rsidR="00654AE7" w:rsidRPr="00997C5B" w:rsidRDefault="00654AE7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p w:rsidR="003C2ECC" w:rsidRPr="00997C5B" w:rsidRDefault="003C2ECC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             </w:t>
      </w:r>
      <w:r w:rsidRPr="00997C5B">
        <w:rPr>
          <w:rFonts w:ascii="Arial" w:eastAsia="Times New Roman" w:hAnsi="Arial" w:cs="Arial"/>
          <w:b/>
          <w:bCs/>
          <w:lang w:eastAsia="es-MX"/>
        </w:rPr>
        <w:t>4.3.7</w:t>
      </w:r>
      <w:r w:rsidRPr="00997C5B">
        <w:rPr>
          <w:rFonts w:ascii="Arial" w:eastAsia="Times New Roman" w:hAnsi="Arial" w:cs="Arial"/>
          <w:lang w:eastAsia="es-MX"/>
        </w:rPr>
        <w:t>      Ésteres.</w:t>
      </w:r>
    </w:p>
    <w:tbl>
      <w:tblPr>
        <w:tblW w:w="5000" w:type="pct"/>
        <w:tblCellSpacing w:w="0" w:type="dxa"/>
        <w:shd w:val="clear" w:color="auto" w:fill="99CC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71"/>
      </w:tblGrid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FFCC99"/>
            <w:vAlign w:val="center"/>
            <w:hideMark/>
          </w:tcPr>
          <w:p w:rsidR="00654AE7" w:rsidRPr="00997C5B" w:rsidRDefault="00654AE7" w:rsidP="00654AE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lastRenderedPageBreak/>
              <w:t>¿Qué son?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   Son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compuestos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que se forman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al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sustituir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el H de un ácido orgánico por una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cadena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hidrocarbonada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, R'.</w:t>
            </w:r>
          </w:p>
          <w:tbl>
            <w:tblPr>
              <w:tblW w:w="28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766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7F7C5505" wp14:editId="5FD69926">
                        <wp:extent cx="2992755" cy="676910"/>
                        <wp:effectExtent l="0" t="0" r="0" b="0"/>
                        <wp:docPr id="226" name="Imagen 226" descr="http://www.alonsoformula.com/organica/images/estere1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9" descr="http://www.alonsoformula.com/organica/images/estere1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2755" cy="676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54AE7" w:rsidRPr="00997C5B" w:rsidRDefault="00654AE7" w:rsidP="00654AE7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654AE7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FFCC99"/>
            <w:vAlign w:val="center"/>
            <w:hideMark/>
          </w:tcPr>
          <w:p w:rsidR="00654AE7" w:rsidRPr="00997C5B" w:rsidRDefault="00654AE7" w:rsidP="00654AE7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¿Cómo se nombran?</w:t>
            </w:r>
          </w:p>
        </w:tc>
      </w:tr>
      <w:tr w:rsidR="00997C5B" w:rsidRPr="00997C5B" w:rsidTr="00654AE7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54AE7" w:rsidRPr="00997C5B" w:rsidRDefault="00654AE7" w:rsidP="00F6282A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 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partiendo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del radical ácido, RCOO, terminado en "-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ato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", seguido del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del radical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alquílico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, R'. </w:t>
            </w:r>
          </w:p>
          <w:tbl>
            <w:tblPr>
              <w:tblW w:w="23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79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46BE3C38" wp14:editId="0B18FC06">
                        <wp:extent cx="1270635" cy="510540"/>
                        <wp:effectExtent l="0" t="0" r="5715" b="3810"/>
                        <wp:docPr id="224" name="Imagen 224" descr="http://www.alonsoformula.com/organica/images/estere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1" descr="http://www.alonsoformula.com/organica/images/estere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063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etano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ato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 de etilo o acet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ato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 de etilo</w:t>
                  </w:r>
                </w:p>
              </w:tc>
            </w:tr>
          </w:tbl>
          <w:p w:rsidR="00654AE7" w:rsidRPr="00997C5B" w:rsidRDefault="00654AE7" w:rsidP="00F6282A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 Si el grupo éster no es el grupo principal el nombre depende de que sea R o R' el grupo principal.</w:t>
            </w:r>
          </w:p>
          <w:p w:rsidR="00654AE7" w:rsidRPr="00997C5B" w:rsidRDefault="00654AE7" w:rsidP="00F6282A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 Si es R el grupo principal el sustituyente COOR' se nombra como 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alcoxicarbonil</w:t>
            </w:r>
            <w:proofErr w:type="spellEnd"/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-</w:t>
            </w:r>
            <w:r w:rsidRPr="00997C5B">
              <w:rPr>
                <w:rFonts w:ascii="Arial" w:eastAsia="Times New Roman" w:hAnsi="Arial" w:cs="Arial"/>
                <w:lang w:eastAsia="es-MX"/>
              </w:rPr>
              <w:t> o 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ariloxicarbonil</w:t>
            </w:r>
            <w:proofErr w:type="spellEnd"/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-</w:t>
            </w:r>
            <w:r w:rsidRPr="00997C5B">
              <w:rPr>
                <w:rFonts w:ascii="Arial" w:eastAsia="Times New Roman" w:hAnsi="Arial" w:cs="Arial"/>
                <w:lang w:eastAsia="es-MX"/>
              </w:rPr>
              <w:t>.</w:t>
            </w:r>
          </w:p>
          <w:tbl>
            <w:tblPr>
              <w:tblW w:w="27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529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58893730" wp14:editId="23171171">
                        <wp:extent cx="3004185" cy="724535"/>
                        <wp:effectExtent l="0" t="0" r="5715" b="0"/>
                        <wp:docPr id="223" name="Imagen 223" descr="http://www.alonsoformula.com/organica/images/estere1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2" descr="http://www.alonsoformula.com/organica/images/estere1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04185" cy="724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ácido 3-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etoxicarbonil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propanoico</w:t>
                  </w:r>
                </w:p>
              </w:tc>
            </w:tr>
          </w:tbl>
          <w:p w:rsidR="00654AE7" w:rsidRPr="00997C5B" w:rsidRDefault="00654AE7" w:rsidP="00F6282A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 Si es R' el grupo principal el sustituyente RCOO se nombra como 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aciloxi</w:t>
            </w:r>
            <w:proofErr w:type="spellEnd"/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-</w:t>
            </w:r>
            <w:r w:rsidRPr="00997C5B">
              <w:rPr>
                <w:rFonts w:ascii="Arial" w:eastAsia="Times New Roman" w:hAnsi="Arial" w:cs="Arial"/>
                <w:lang w:eastAsia="es-MX"/>
              </w:rPr>
              <w:t>.</w:t>
            </w:r>
          </w:p>
          <w:tbl>
            <w:tblPr>
              <w:tblW w:w="29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04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lastRenderedPageBreak/>
                    <w:drawing>
                      <wp:inline distT="0" distB="0" distL="0" distR="0" wp14:anchorId="4704F032" wp14:editId="237F8755">
                        <wp:extent cx="3420110" cy="724535"/>
                        <wp:effectExtent l="0" t="0" r="0" b="0"/>
                        <wp:docPr id="222" name="Imagen 222" descr="http://www.alonsoformula.com/organica/images/estere1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3" descr="http://www.alonsoformula.com/organica/images/estere1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20110" cy="724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654AE7" w:rsidRPr="00997C5B" w:rsidRDefault="00654AE7" w:rsidP="00654AE7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ácido 3-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butanoiloxi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propanoico</w:t>
                  </w:r>
                </w:p>
              </w:tc>
            </w:tr>
          </w:tbl>
          <w:p w:rsidR="00654AE7" w:rsidRPr="00997C5B" w:rsidRDefault="00654AE7" w:rsidP="00654AE7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</w:p>
        </w:tc>
      </w:tr>
    </w:tbl>
    <w:p w:rsidR="003C2ECC" w:rsidRPr="00997C5B" w:rsidRDefault="003C2ECC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lastRenderedPageBreak/>
        <w:t xml:space="preserve">  </w:t>
      </w:r>
      <w:r w:rsidRPr="00997C5B">
        <w:rPr>
          <w:rFonts w:ascii="Arial" w:eastAsia="Times New Roman" w:hAnsi="Arial" w:cs="Arial"/>
          <w:b/>
          <w:bCs/>
          <w:lang w:eastAsia="es-MX"/>
        </w:rPr>
        <w:t>4.3.8</w:t>
      </w:r>
      <w:r w:rsidRPr="00997C5B">
        <w:rPr>
          <w:rFonts w:ascii="Arial" w:eastAsia="Times New Roman" w:hAnsi="Arial" w:cs="Arial"/>
          <w:lang w:eastAsia="es-MX"/>
        </w:rPr>
        <w:t>      Aminas.</w:t>
      </w:r>
    </w:p>
    <w:tbl>
      <w:tblPr>
        <w:tblW w:w="5000" w:type="pct"/>
        <w:tblCellSpacing w:w="0" w:type="dxa"/>
        <w:shd w:val="clear" w:color="auto" w:fill="99CC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71"/>
      </w:tblGrid>
      <w:tr w:rsidR="00997C5B" w:rsidRPr="00997C5B" w:rsidTr="00255A1C">
        <w:trPr>
          <w:tblCellSpacing w:w="0" w:type="dxa"/>
        </w:trPr>
        <w:tc>
          <w:tcPr>
            <w:tcW w:w="5000" w:type="pct"/>
            <w:shd w:val="clear" w:color="auto" w:fill="FFCC99"/>
            <w:vAlign w:val="center"/>
            <w:hideMark/>
          </w:tcPr>
          <w:p w:rsidR="00255A1C" w:rsidRPr="00997C5B" w:rsidRDefault="00255A1C" w:rsidP="00255A1C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¿Cómo se nombran?</w:t>
            </w:r>
          </w:p>
        </w:tc>
      </w:tr>
      <w:tr w:rsidR="00997C5B" w:rsidRPr="00997C5B" w:rsidTr="00255A1C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255A1C" w:rsidRPr="00997C5B" w:rsidRDefault="00255A1C" w:rsidP="00F6282A">
            <w:pPr>
              <w:numPr>
                <w:ilvl w:val="0"/>
                <w:numId w:val="23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añadiendo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 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al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del radical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hidrocarbonado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el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sufijo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"-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amina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". </w:t>
            </w:r>
          </w:p>
          <w:tbl>
            <w:tblPr>
              <w:tblW w:w="12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68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6E778132" wp14:editId="79A459A4">
                        <wp:extent cx="688975" cy="260985"/>
                        <wp:effectExtent l="0" t="0" r="0" b="5715"/>
                        <wp:docPr id="238" name="Imagen 238" descr="http://www.alonsoformula.com/organica/images/aminas1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4" descr="http://www.alonsoformula.com/organica/images/aminas1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8975" cy="2609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metil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amina</w:t>
                  </w:r>
                  <w:proofErr w:type="spellEnd"/>
                </w:p>
              </w:tc>
            </w:tr>
          </w:tbl>
          <w:p w:rsidR="00255A1C" w:rsidRPr="00997C5B" w:rsidRDefault="00255A1C" w:rsidP="00F6282A">
            <w:pPr>
              <w:numPr>
                <w:ilvl w:val="0"/>
                <w:numId w:val="24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En las aminas secundarias y terciarias, si un radical se repite se utilizan los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prefijos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"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di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-" o "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tri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-",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aunque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, frecuentemente, y para evitar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confusiones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,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escoge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el radical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mayor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y los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demás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anteponiendo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una </w:t>
            </w:r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N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 para indicar que están unidos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al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átomo de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nitrógeno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.   </w:t>
            </w:r>
          </w:p>
          <w:tbl>
            <w:tblPr>
              <w:tblW w:w="18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74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310FD9CC" wp14:editId="48232C45">
                        <wp:extent cx="1412875" cy="522605"/>
                        <wp:effectExtent l="0" t="0" r="0" b="0"/>
                        <wp:docPr id="237" name="Imagen 237" descr="http://www.alonsoformula.com/organica/images/aminas1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" descr="http://www.alonsoformula.com/organica/images/aminas1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12875" cy="5226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b/>
                      <w:bCs/>
                      <w:lang w:val="gl-ES" w:eastAsia="es-MX"/>
                    </w:rPr>
                    <w:t>N</w:t>
                  </w: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-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etil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val="gl-ES" w:eastAsia="es-MX"/>
                    </w:rPr>
                    <w:t>N</w:t>
                  </w: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-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metilpropilamina</w:t>
                  </w:r>
                  <w:proofErr w:type="spellEnd"/>
                </w:p>
              </w:tc>
            </w:tr>
          </w:tbl>
          <w:p w:rsidR="00255A1C" w:rsidRPr="00997C5B" w:rsidRDefault="00255A1C" w:rsidP="00F6282A">
            <w:pPr>
              <w:numPr>
                <w:ilvl w:val="0"/>
                <w:numId w:val="25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</w:t>
            </w:r>
            <w:r w:rsidRPr="00997C5B">
              <w:rPr>
                <w:rFonts w:ascii="Arial" w:eastAsia="Times New Roman" w:hAnsi="Arial" w:cs="Arial"/>
                <w:lang w:val="gl-ES" w:eastAsia="es-MX"/>
              </w:rPr>
              <w:t> 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Cuando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las aminas primarias no forman parte de la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cadena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principal se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nombran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como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sustituyentes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de la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cadena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carbonada con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su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correspondiente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número localizador y el </w:t>
            </w:r>
            <w:proofErr w:type="spellStart"/>
            <w:r w:rsidRPr="00997C5B">
              <w:rPr>
                <w:rFonts w:ascii="Arial" w:eastAsia="Times New Roman" w:hAnsi="Arial" w:cs="Arial"/>
                <w:lang w:val="gl-ES" w:eastAsia="es-MX"/>
              </w:rPr>
              <w:t>prefijo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 xml:space="preserve"> "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val="gl-ES" w:eastAsia="es-MX"/>
              </w:rPr>
              <w:t>amino</w:t>
            </w:r>
            <w:proofErr w:type="spellEnd"/>
            <w:r w:rsidRPr="00997C5B">
              <w:rPr>
                <w:rFonts w:ascii="Arial" w:eastAsia="Times New Roman" w:hAnsi="Arial" w:cs="Arial"/>
                <w:lang w:val="gl-ES" w:eastAsia="es-MX"/>
              </w:rPr>
              <w:t>-".   </w:t>
            </w:r>
          </w:p>
          <w:tbl>
            <w:tblPr>
              <w:tblW w:w="19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511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08661FA6" wp14:editId="50D8C8D8">
                        <wp:extent cx="1128395" cy="688975"/>
                        <wp:effectExtent l="0" t="0" r="0" b="0"/>
                        <wp:docPr id="236" name="Imagen 236" descr="http://www.alonsoformula.com/organica/images/aminas18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" descr="http://www.alonsoformula.com/organica/images/aminas18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8395" cy="688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ácido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 </w:t>
                  </w: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2-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val="gl-ES" w:eastAsia="es-MX"/>
                    </w:rPr>
                    <w:t>amino</w:t>
                  </w: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propanoico</w:t>
                  </w:r>
                </w:p>
              </w:tc>
            </w:tr>
          </w:tbl>
          <w:p w:rsidR="00255A1C" w:rsidRPr="00997C5B" w:rsidRDefault="00255A1C" w:rsidP="00F6282A">
            <w:pPr>
              <w:numPr>
                <w:ilvl w:val="0"/>
                <w:numId w:val="26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lastRenderedPageBreak/>
              <w:t>    Cuando varios N formen parte de la cadena principal se nombran con el vocablo </w:t>
            </w:r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aza</w:t>
            </w:r>
            <w:r w:rsidRPr="00997C5B">
              <w:rPr>
                <w:rFonts w:ascii="Arial" w:eastAsia="Times New Roman" w:hAnsi="Arial" w:cs="Arial"/>
                <w:lang w:eastAsia="es-MX"/>
              </w:rPr>
              <w:t>.</w:t>
            </w:r>
          </w:p>
          <w:tbl>
            <w:tblPr>
              <w:tblW w:w="27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529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279DE062" wp14:editId="6EB5E83D">
                        <wp:extent cx="3122930" cy="320675"/>
                        <wp:effectExtent l="0" t="0" r="1270" b="0"/>
                        <wp:docPr id="235" name="Imagen 235" descr="http://www.alonsoformula.com/organica/images/aminas2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" descr="http://www.alonsoformula.com/organica/images/aminas2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22930" cy="320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2,4,6-tri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aza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heptano</w:t>
                  </w:r>
                </w:p>
              </w:tc>
            </w:tr>
          </w:tbl>
          <w:p w:rsidR="00255A1C" w:rsidRPr="00997C5B" w:rsidRDefault="00255A1C" w:rsidP="00F6282A">
            <w:pPr>
              <w:numPr>
                <w:ilvl w:val="0"/>
                <w:numId w:val="27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   Los N que no formen parte de la cadena principal se nombran como </w:t>
            </w:r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amino-</w:t>
            </w:r>
            <w:r w:rsidRPr="00997C5B">
              <w:rPr>
                <w:rFonts w:ascii="Arial" w:eastAsia="Times New Roman" w:hAnsi="Arial" w:cs="Arial"/>
                <w:lang w:eastAsia="es-MX"/>
              </w:rPr>
              <w:t>, 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aminometil</w:t>
            </w:r>
            <w:proofErr w:type="spellEnd"/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-</w:t>
            </w:r>
            <w:r w:rsidRPr="00997C5B">
              <w:rPr>
                <w:rFonts w:ascii="Arial" w:eastAsia="Times New Roman" w:hAnsi="Arial" w:cs="Arial"/>
                <w:lang w:eastAsia="es-MX"/>
              </w:rPr>
              <w:t>, 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metilamino</w:t>
            </w:r>
            <w:proofErr w:type="spellEnd"/>
            <w:r w:rsidRPr="00997C5B">
              <w:rPr>
                <w:rFonts w:ascii="Arial" w:eastAsia="Times New Roman" w:hAnsi="Arial" w:cs="Arial"/>
                <w:b/>
                <w:bCs/>
                <w:lang w:eastAsia="es-MX"/>
              </w:rPr>
              <w:t>-</w:t>
            </w:r>
            <w:r w:rsidRPr="00997C5B">
              <w:rPr>
                <w:rFonts w:ascii="Arial" w:eastAsia="Times New Roman" w:hAnsi="Arial" w:cs="Arial"/>
                <w:lang w:eastAsia="es-MX"/>
              </w:rPr>
              <w:t>, etc.</w:t>
            </w:r>
          </w:p>
          <w:tbl>
            <w:tblPr>
              <w:tblW w:w="30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41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539B67CA" wp14:editId="0BE9A580">
                        <wp:extent cx="3634105" cy="937895"/>
                        <wp:effectExtent l="0" t="0" r="4445" b="0"/>
                        <wp:docPr id="234" name="Imagen 234" descr="http://www.alonsoformula.com/organica/images/aminas27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" descr="http://www.alonsoformula.com/organica/images/aminas27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4105" cy="9378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CC99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2-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amino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-3-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aminometil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-5-</w:t>
                  </w:r>
                  <w:r w:rsidRPr="00997C5B">
                    <w:rPr>
                      <w:rFonts w:ascii="Arial" w:eastAsia="Times New Roman" w:hAnsi="Arial" w:cs="Arial"/>
                      <w:b/>
                      <w:bCs/>
                      <w:lang w:eastAsia="es-MX"/>
                    </w:rPr>
                    <w:t>metilamino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-1,6-hexanodiamina</w:t>
                  </w:r>
                </w:p>
              </w:tc>
            </w:tr>
          </w:tbl>
          <w:p w:rsidR="00255A1C" w:rsidRPr="00997C5B" w:rsidRDefault="00255A1C" w:rsidP="00255A1C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</w:t>
            </w:r>
          </w:p>
        </w:tc>
      </w:tr>
      <w:tr w:rsidR="00997C5B" w:rsidRPr="00997C5B" w:rsidTr="00255A1C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255A1C" w:rsidRPr="00997C5B" w:rsidRDefault="00255A1C" w:rsidP="00255A1C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997C5B" w:rsidRPr="00997C5B" w:rsidTr="00255A1C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255A1C" w:rsidRPr="00997C5B" w:rsidRDefault="00255A1C" w:rsidP="00255A1C">
            <w:pPr>
              <w:spacing w:before="100" w:beforeAutospacing="1" w:after="100" w:afterAutospacing="1" w:line="240" w:lineRule="auto"/>
              <w:ind w:left="360" w:hanging="360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Ejemplos</w:t>
            </w:r>
          </w:p>
        </w:tc>
      </w:tr>
      <w:tr w:rsidR="00997C5B" w:rsidRPr="00997C5B" w:rsidTr="00255A1C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255A1C" w:rsidRPr="00997C5B" w:rsidRDefault="00255A1C" w:rsidP="00255A1C">
            <w:pPr>
              <w:spacing w:before="100" w:beforeAutospacing="1" w:after="100" w:afterAutospacing="1" w:line="240" w:lineRule="auto"/>
              <w:ind w:left="360" w:hanging="360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</w:t>
            </w:r>
          </w:p>
          <w:tbl>
            <w:tblPr>
              <w:tblW w:w="3850" w:type="pct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564"/>
              <w:gridCol w:w="4564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4F368085" wp14:editId="78ED508B">
                        <wp:extent cx="688975" cy="260985"/>
                        <wp:effectExtent l="0" t="0" r="0" b="5715"/>
                        <wp:docPr id="242" name="Imagen 242" descr="http://www.alonsoformula.com/organica/images/aminas1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8" descr="http://www.alonsoformula.com/organica/images/aminas1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8975" cy="2609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metilamina</w:t>
                  </w:r>
                  <w:proofErr w:type="spellEnd"/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4337E9B8" wp14:editId="530E102F">
                        <wp:extent cx="937895" cy="534670"/>
                        <wp:effectExtent l="0" t="0" r="0" b="0"/>
                        <wp:docPr id="241" name="Imagen 241" descr="http://www.alonsoformula.com/organica/images/aminas1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9" descr="http://www.alonsoformula.com/organica/images/aminas1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37895" cy="5346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trimetilamina</w:t>
                  </w:r>
                  <w:proofErr w:type="spellEnd"/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5D8FBAD5" wp14:editId="6DFF5C76">
                        <wp:extent cx="1484630" cy="260985"/>
                        <wp:effectExtent l="0" t="0" r="1270" b="5715"/>
                        <wp:docPr id="240" name="Imagen 240" descr="http://www.alonsoformula.com/organica/images/aminas1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0" descr="http://www.alonsoformula.com/organica/images/aminas1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4630" cy="2609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N-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metiletilamina</w:t>
                  </w:r>
                  <w:proofErr w:type="spellEnd"/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788B07F6" wp14:editId="08BD5431">
                        <wp:extent cx="1412875" cy="522605"/>
                        <wp:effectExtent l="0" t="0" r="0" b="0"/>
                        <wp:docPr id="239" name="Imagen 239" descr="http://www.alonsoformula.com/organica/images/aminas16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1" descr="http://www.alonsoformula.com/organica/images/aminas16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12875" cy="5226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N-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etil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-N-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metilpropilamina</w:t>
                  </w:r>
                  <w:proofErr w:type="spellEnd"/>
                </w:p>
              </w:tc>
            </w:tr>
          </w:tbl>
          <w:p w:rsidR="00255A1C" w:rsidRPr="00997C5B" w:rsidRDefault="00255A1C" w:rsidP="00255A1C">
            <w:pPr>
              <w:spacing w:before="100" w:beforeAutospacing="1" w:after="100" w:afterAutospacing="1" w:line="240" w:lineRule="auto"/>
              <w:ind w:left="360" w:hanging="360"/>
              <w:rPr>
                <w:rFonts w:ascii="Arial" w:eastAsia="Times New Roman" w:hAnsi="Arial" w:cs="Arial"/>
                <w:lang w:eastAsia="es-MX"/>
              </w:rPr>
            </w:pPr>
          </w:p>
        </w:tc>
      </w:tr>
    </w:tbl>
    <w:p w:rsidR="00255A1C" w:rsidRPr="00997C5B" w:rsidRDefault="00255A1C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p w:rsidR="003C2ECC" w:rsidRPr="00997C5B" w:rsidRDefault="003C2ECC" w:rsidP="006274CD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            </w:t>
      </w:r>
      <w:r w:rsidRPr="00997C5B">
        <w:rPr>
          <w:rFonts w:ascii="Arial" w:eastAsia="Times New Roman" w:hAnsi="Arial" w:cs="Arial"/>
          <w:b/>
          <w:bCs/>
          <w:lang w:eastAsia="es-MX"/>
        </w:rPr>
        <w:t> 4.3.9</w:t>
      </w:r>
      <w:r w:rsidRPr="00997C5B">
        <w:rPr>
          <w:rFonts w:ascii="Arial" w:eastAsia="Times New Roman" w:hAnsi="Arial" w:cs="Arial"/>
          <w:lang w:eastAsia="es-MX"/>
        </w:rPr>
        <w:t>      Amidas.</w:t>
      </w:r>
    </w:p>
    <w:tbl>
      <w:tblPr>
        <w:tblW w:w="5000" w:type="pct"/>
        <w:tblCellSpacing w:w="0" w:type="dxa"/>
        <w:shd w:val="clear" w:color="auto" w:fill="99CC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71"/>
      </w:tblGrid>
      <w:tr w:rsidR="00997C5B" w:rsidRPr="00997C5B" w:rsidTr="00255A1C">
        <w:trPr>
          <w:tblCellSpacing w:w="0" w:type="dxa"/>
        </w:trPr>
        <w:tc>
          <w:tcPr>
            <w:tcW w:w="5000" w:type="pct"/>
            <w:shd w:val="clear" w:color="auto" w:fill="FFCC99"/>
            <w:vAlign w:val="center"/>
            <w:hideMark/>
          </w:tcPr>
          <w:p w:rsidR="00255A1C" w:rsidRPr="00997C5B" w:rsidRDefault="00255A1C">
            <w:pPr>
              <w:pStyle w:val="NormalWeb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97C5B">
              <w:rPr>
                <w:rFonts w:ascii="Arial" w:hAnsi="Arial" w:cs="Arial"/>
                <w:b/>
                <w:bCs/>
                <w:sz w:val="22"/>
                <w:szCs w:val="22"/>
              </w:rPr>
              <w:t>¿Qué son?</w:t>
            </w:r>
          </w:p>
        </w:tc>
      </w:tr>
      <w:tr w:rsidR="00997C5B" w:rsidRPr="00997C5B" w:rsidTr="00255A1C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255A1C" w:rsidRPr="00997C5B" w:rsidRDefault="00255A1C">
            <w:pPr>
              <w:rPr>
                <w:rFonts w:ascii="Arial" w:hAnsi="Arial" w:cs="Arial"/>
              </w:rPr>
            </w:pPr>
            <w:r w:rsidRPr="00997C5B">
              <w:rPr>
                <w:rFonts w:ascii="Arial" w:hAnsi="Arial" w:cs="Arial"/>
                <w:lang w:val="gl-ES"/>
              </w:rPr>
              <w:t xml:space="preserve">    Derivan de los ácidos </w:t>
            </w:r>
            <w:proofErr w:type="spellStart"/>
            <w:r w:rsidRPr="00997C5B">
              <w:rPr>
                <w:rFonts w:ascii="Arial" w:hAnsi="Arial" w:cs="Arial"/>
                <w:lang w:val="gl-ES"/>
              </w:rPr>
              <w:t>carboxílicos</w:t>
            </w:r>
            <w:proofErr w:type="spellEnd"/>
            <w:r w:rsidRPr="00997C5B">
              <w:rPr>
                <w:rFonts w:ascii="Arial" w:hAnsi="Arial" w:cs="Arial"/>
                <w:lang w:val="gl-ES"/>
              </w:rPr>
              <w:t xml:space="preserve"> por substitución del grupo -OH por un grupo </w:t>
            </w:r>
          </w:p>
          <w:tbl>
            <w:tblPr>
              <w:tblW w:w="20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67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255A1C" w:rsidRPr="00997C5B" w:rsidRDefault="00255A1C">
                  <w:pPr>
                    <w:pStyle w:val="NormalWeb"/>
                    <w:jc w:val="center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97C5B">
                    <w:rPr>
                      <w:rFonts w:ascii="Arial" w:hAnsi="Arial" w:cs="Arial"/>
                      <w:noProof/>
                      <w:sz w:val="22"/>
                      <w:szCs w:val="22"/>
                    </w:rPr>
                    <w:drawing>
                      <wp:inline distT="0" distB="0" distL="0" distR="0" wp14:anchorId="62539DF6" wp14:editId="3CDFCF1E">
                        <wp:extent cx="2232660" cy="522605"/>
                        <wp:effectExtent l="0" t="0" r="0" b="0"/>
                        <wp:docPr id="252" name="Imagen 252" descr="http://www.alonsoformula.com/organica/images/amidas19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6" descr="http://www.alonsoformula.com/organica/images/amidas19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2660" cy="5226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55A1C" w:rsidRPr="00997C5B" w:rsidRDefault="00255A1C">
            <w:pPr>
              <w:pStyle w:val="Sangradetextonormal"/>
              <w:rPr>
                <w:rFonts w:ascii="Arial" w:hAnsi="Arial" w:cs="Arial"/>
                <w:sz w:val="22"/>
                <w:szCs w:val="22"/>
              </w:rPr>
            </w:pPr>
            <w:r w:rsidRPr="00997C5B">
              <w:rPr>
                <w:rFonts w:ascii="Arial" w:hAnsi="Arial" w:cs="Arial"/>
                <w:sz w:val="22"/>
                <w:szCs w:val="22"/>
                <w:lang w:val="gl-ES"/>
              </w:rPr>
              <w:t xml:space="preserve">dando lugar a amidas </w:t>
            </w:r>
            <w:proofErr w:type="spellStart"/>
            <w:r w:rsidRPr="00997C5B">
              <w:rPr>
                <w:rFonts w:ascii="Arial" w:hAnsi="Arial" w:cs="Arial"/>
                <w:sz w:val="22"/>
                <w:szCs w:val="22"/>
                <w:lang w:val="gl-ES"/>
              </w:rPr>
              <w:t>sencillas</w:t>
            </w:r>
            <w:proofErr w:type="spellEnd"/>
            <w:r w:rsidRPr="00997C5B">
              <w:rPr>
                <w:rFonts w:ascii="Arial" w:hAnsi="Arial" w:cs="Arial"/>
                <w:sz w:val="22"/>
                <w:szCs w:val="22"/>
                <w:lang w:val="gl-ES"/>
              </w:rPr>
              <w:t>, amidas N-</w:t>
            </w:r>
            <w:proofErr w:type="spellStart"/>
            <w:r w:rsidRPr="00997C5B">
              <w:rPr>
                <w:rFonts w:ascii="Arial" w:hAnsi="Arial" w:cs="Arial"/>
                <w:sz w:val="22"/>
                <w:szCs w:val="22"/>
                <w:lang w:val="gl-ES"/>
              </w:rPr>
              <w:t>sustituidas</w:t>
            </w:r>
            <w:proofErr w:type="spellEnd"/>
            <w:r w:rsidRPr="00997C5B">
              <w:rPr>
                <w:rFonts w:ascii="Arial" w:hAnsi="Arial" w:cs="Arial"/>
                <w:sz w:val="22"/>
                <w:szCs w:val="22"/>
                <w:lang w:val="gl-ES"/>
              </w:rPr>
              <w:t xml:space="preserve"> o N, N-</w:t>
            </w:r>
            <w:proofErr w:type="spellStart"/>
            <w:r w:rsidRPr="00997C5B">
              <w:rPr>
                <w:rFonts w:ascii="Arial" w:hAnsi="Arial" w:cs="Arial"/>
                <w:sz w:val="22"/>
                <w:szCs w:val="22"/>
                <w:lang w:val="gl-ES"/>
              </w:rPr>
              <w:t>disustituidas</w:t>
            </w:r>
            <w:proofErr w:type="spellEnd"/>
            <w:r w:rsidRPr="00997C5B">
              <w:rPr>
                <w:rFonts w:ascii="Arial" w:hAnsi="Arial" w:cs="Arial"/>
                <w:sz w:val="22"/>
                <w:szCs w:val="22"/>
                <w:lang w:val="gl-ES"/>
              </w:rPr>
              <w:t>. </w:t>
            </w:r>
          </w:p>
          <w:tbl>
            <w:tblPr>
              <w:tblW w:w="32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716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99FFFF"/>
                  <w:vAlign w:val="center"/>
                  <w:hideMark/>
                </w:tcPr>
                <w:p w:rsidR="00255A1C" w:rsidRPr="00997C5B" w:rsidRDefault="00255A1C">
                  <w:pPr>
                    <w:pStyle w:val="NormalWeb"/>
                    <w:jc w:val="center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997C5B">
                    <w:rPr>
                      <w:rFonts w:ascii="Arial" w:hAnsi="Arial" w:cs="Arial"/>
                      <w:noProof/>
                      <w:sz w:val="22"/>
                      <w:szCs w:val="22"/>
                    </w:rPr>
                    <w:drawing>
                      <wp:inline distT="0" distB="0" distL="0" distR="0" wp14:anchorId="71198930" wp14:editId="7BB0E7BA">
                        <wp:extent cx="4156075" cy="748030"/>
                        <wp:effectExtent l="0" t="0" r="0" b="0"/>
                        <wp:docPr id="251" name="Imagen 251" descr="http://www.alonsoformula.com/organica/images/amidas35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7" descr="http://www.alonsoformula.com/organica/images/amidas35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56075" cy="7480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55A1C" w:rsidRPr="00997C5B" w:rsidRDefault="00255A1C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997C5B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997C5B" w:rsidRPr="00997C5B" w:rsidTr="00255A1C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255A1C" w:rsidRPr="00997C5B" w:rsidRDefault="00255A1C">
            <w:pPr>
              <w:rPr>
                <w:rFonts w:ascii="Arial" w:hAnsi="Arial" w:cs="Arial"/>
              </w:rPr>
            </w:pPr>
          </w:p>
        </w:tc>
      </w:tr>
      <w:tr w:rsidR="00997C5B" w:rsidRPr="00997C5B" w:rsidTr="00255A1C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255A1C" w:rsidRPr="00997C5B" w:rsidRDefault="006C34FC" w:rsidP="006C34FC">
            <w:pPr>
              <w:pStyle w:val="NormalWeb"/>
              <w:ind w:left="360" w:hanging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 </w:t>
            </w:r>
            <w:r w:rsidR="00255A1C" w:rsidRPr="00997C5B">
              <w:rPr>
                <w:rFonts w:ascii="Arial" w:hAnsi="Arial" w:cs="Arial"/>
                <w:sz w:val="22"/>
                <w:szCs w:val="22"/>
              </w:rPr>
              <w:t xml:space="preserve">Nombra los radicales unidos al nitrógeno precedidos de la N. Luego nombra la cadena que contiene el carbonilo </w:t>
            </w:r>
            <w:proofErr w:type="gramStart"/>
            <w:r w:rsidR="00255A1C" w:rsidRPr="00997C5B">
              <w:rPr>
                <w:rFonts w:ascii="Arial" w:hAnsi="Arial" w:cs="Arial"/>
                <w:sz w:val="22"/>
                <w:szCs w:val="22"/>
              </w:rPr>
              <w:t>terminada</w:t>
            </w:r>
            <w:proofErr w:type="gramEnd"/>
            <w:r w:rsidR="00255A1C" w:rsidRPr="00997C5B">
              <w:rPr>
                <w:rFonts w:ascii="Arial" w:hAnsi="Arial" w:cs="Arial"/>
                <w:sz w:val="22"/>
                <w:szCs w:val="22"/>
              </w:rPr>
              <w:t xml:space="preserve"> en -amida.</w:t>
            </w:r>
          </w:p>
        </w:tc>
      </w:tr>
      <w:tr w:rsidR="00997C5B" w:rsidRPr="00997C5B" w:rsidTr="00255A1C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6C34FC" w:rsidRDefault="006C34FC" w:rsidP="00255A1C">
            <w:pPr>
              <w:pStyle w:val="NormalWeb"/>
              <w:ind w:left="360" w:hanging="360"/>
              <w:rPr>
                <w:rFonts w:ascii="Arial" w:hAnsi="Arial" w:cs="Arial"/>
                <w:sz w:val="22"/>
                <w:szCs w:val="22"/>
              </w:rPr>
            </w:pPr>
          </w:p>
          <w:p w:rsidR="006C34FC" w:rsidRDefault="006C34FC" w:rsidP="00255A1C">
            <w:pPr>
              <w:pStyle w:val="NormalWeb"/>
              <w:ind w:left="360" w:hanging="360"/>
              <w:rPr>
                <w:rFonts w:ascii="Arial" w:hAnsi="Arial" w:cs="Arial"/>
                <w:sz w:val="22"/>
                <w:szCs w:val="22"/>
              </w:rPr>
            </w:pPr>
          </w:p>
          <w:p w:rsidR="006C34FC" w:rsidRDefault="006C34FC" w:rsidP="00255A1C">
            <w:pPr>
              <w:pStyle w:val="NormalWeb"/>
              <w:ind w:left="360" w:hanging="360"/>
              <w:rPr>
                <w:rFonts w:ascii="Arial" w:hAnsi="Arial" w:cs="Arial"/>
                <w:sz w:val="22"/>
                <w:szCs w:val="22"/>
              </w:rPr>
            </w:pPr>
          </w:p>
          <w:p w:rsidR="006C34FC" w:rsidRDefault="006C34FC" w:rsidP="00255A1C">
            <w:pPr>
              <w:pStyle w:val="NormalWeb"/>
              <w:ind w:left="360" w:hanging="360"/>
              <w:rPr>
                <w:rFonts w:ascii="Arial" w:hAnsi="Arial" w:cs="Arial"/>
                <w:sz w:val="22"/>
                <w:szCs w:val="22"/>
              </w:rPr>
            </w:pPr>
          </w:p>
          <w:p w:rsidR="006C34FC" w:rsidRDefault="006C34FC" w:rsidP="00255A1C">
            <w:pPr>
              <w:pStyle w:val="NormalWeb"/>
              <w:ind w:left="360" w:hanging="360"/>
              <w:rPr>
                <w:rFonts w:ascii="Arial" w:hAnsi="Arial" w:cs="Arial"/>
                <w:sz w:val="22"/>
                <w:szCs w:val="22"/>
              </w:rPr>
            </w:pPr>
          </w:p>
          <w:p w:rsidR="006C34FC" w:rsidRDefault="006C34FC" w:rsidP="00255A1C">
            <w:pPr>
              <w:pStyle w:val="NormalWeb"/>
              <w:ind w:left="360" w:hanging="360"/>
              <w:rPr>
                <w:rFonts w:ascii="Arial" w:hAnsi="Arial" w:cs="Arial"/>
                <w:sz w:val="22"/>
                <w:szCs w:val="22"/>
              </w:rPr>
            </w:pPr>
          </w:p>
          <w:p w:rsidR="006C34FC" w:rsidRDefault="006C34FC" w:rsidP="00255A1C">
            <w:pPr>
              <w:pStyle w:val="NormalWeb"/>
              <w:ind w:left="360" w:hanging="360"/>
              <w:rPr>
                <w:rFonts w:ascii="Arial" w:hAnsi="Arial" w:cs="Arial"/>
                <w:sz w:val="22"/>
                <w:szCs w:val="22"/>
              </w:rPr>
            </w:pPr>
          </w:p>
          <w:p w:rsidR="00255A1C" w:rsidRPr="00997C5B" w:rsidRDefault="00255A1C" w:rsidP="00255A1C">
            <w:pPr>
              <w:pStyle w:val="NormalWeb"/>
              <w:ind w:left="360" w:hanging="360"/>
              <w:rPr>
                <w:rFonts w:ascii="Arial" w:hAnsi="Arial" w:cs="Arial"/>
                <w:sz w:val="22"/>
                <w:szCs w:val="22"/>
              </w:rPr>
            </w:pPr>
            <w:r w:rsidRPr="00997C5B">
              <w:rPr>
                <w:rFonts w:ascii="Arial" w:hAnsi="Arial" w:cs="Arial"/>
                <w:sz w:val="22"/>
                <w:szCs w:val="22"/>
              </w:rPr>
              <w:t>Ejemplos</w:t>
            </w:r>
          </w:p>
        </w:tc>
      </w:tr>
      <w:tr w:rsidR="00997C5B" w:rsidRPr="00997C5B" w:rsidTr="00255A1C">
        <w:trPr>
          <w:tblCellSpacing w:w="0" w:type="dxa"/>
        </w:trPr>
        <w:tc>
          <w:tcPr>
            <w:tcW w:w="5000" w:type="pct"/>
            <w:shd w:val="clear" w:color="auto" w:fill="99CCFF"/>
            <w:vAlign w:val="center"/>
            <w:hideMark/>
          </w:tcPr>
          <w:p w:rsidR="00255A1C" w:rsidRPr="00997C5B" w:rsidRDefault="00255A1C" w:rsidP="00255A1C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997C5B">
              <w:rPr>
                <w:rFonts w:ascii="Arial" w:hAnsi="Arial" w:cs="Arial"/>
                <w:sz w:val="22"/>
                <w:szCs w:val="22"/>
              </w:rPr>
              <w:lastRenderedPageBreak/>
              <w:t> </w:t>
            </w:r>
          </w:p>
          <w:tbl>
            <w:tblPr>
              <w:tblW w:w="3950" w:type="pct"/>
              <w:jc w:val="center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682"/>
              <w:gridCol w:w="4683"/>
            </w:tblGrid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27E1510F" wp14:editId="09EF65A0">
                        <wp:extent cx="926465" cy="641350"/>
                        <wp:effectExtent l="0" t="0" r="6985" b="6350"/>
                        <wp:docPr id="256" name="Imagen 256" descr="http://www.alonsoformula.com/organica/images/amidas20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6" descr="http://www.alonsoformula.com/organica/images/amidas20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26465" cy="64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etanamida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br/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acetamida</w:t>
                  </w:r>
                  <w:proofErr w:type="spellEnd"/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401A4EF1" wp14:editId="4C5346A5">
                        <wp:extent cx="1389380" cy="688975"/>
                        <wp:effectExtent l="0" t="0" r="1270" b="0"/>
                        <wp:docPr id="255" name="Imagen 255" descr="http://www.alonsoformula.com/organica/images/amidas2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7" descr="http://www.alonsoformula.com/organica/images/amidas2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9380" cy="688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benzamida</w:t>
                  </w:r>
                  <w:proofErr w:type="spellEnd"/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31CA12A4" wp14:editId="3039EA3B">
                        <wp:extent cx="1341755" cy="605790"/>
                        <wp:effectExtent l="0" t="0" r="0" b="3810"/>
                        <wp:docPr id="254" name="Imagen 254" descr="http://www.alonsoformula.com/organica/images/amidas2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8" descr="http://www.alonsoformula.com/organica/images/amidas2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41755" cy="6057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N-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metiletanamida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br/>
                    <w:t>N-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metilacetamida</w:t>
                  </w:r>
                  <w:proofErr w:type="spellEnd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 </w:t>
                  </w:r>
                </w:p>
              </w:tc>
            </w:tr>
            <w:tr w:rsidR="00997C5B" w:rsidRPr="00997C5B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noProof/>
                      <w:lang w:eastAsia="es-MX"/>
                    </w:rPr>
                    <w:drawing>
                      <wp:inline distT="0" distB="0" distL="0" distR="0" wp14:anchorId="38DBAC4E" wp14:editId="5E6E0221">
                        <wp:extent cx="1793240" cy="688975"/>
                        <wp:effectExtent l="0" t="0" r="0" b="0"/>
                        <wp:docPr id="253" name="Imagen 253" descr="http://www.alonsoformula.com/organica/images/amidas2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9" descr="http://www.alonsoformula.com/organica/images/amidas2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3240" cy="688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99FFFF"/>
                  <w:vAlign w:val="center"/>
                  <w:hideMark/>
                </w:tcPr>
                <w:p w:rsidR="00255A1C" w:rsidRPr="00997C5B" w:rsidRDefault="00255A1C" w:rsidP="00255A1C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N-</w:t>
                  </w:r>
                  <w:proofErr w:type="spellStart"/>
                  <w:r w:rsidRPr="00997C5B">
                    <w:rPr>
                      <w:rFonts w:ascii="Arial" w:eastAsia="Times New Roman" w:hAnsi="Arial" w:cs="Arial"/>
                      <w:lang w:val="gl-ES" w:eastAsia="es-MX"/>
                    </w:rPr>
                    <w:t>metilbenzamida</w:t>
                  </w:r>
                  <w:proofErr w:type="spellEnd"/>
                </w:p>
              </w:tc>
            </w:tr>
          </w:tbl>
          <w:p w:rsidR="00255A1C" w:rsidRPr="00997C5B" w:rsidRDefault="00255A1C" w:rsidP="00255A1C">
            <w:pPr>
              <w:pStyle w:val="NormalWeb"/>
              <w:ind w:left="360" w:hanging="36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255A1C" w:rsidRDefault="00255A1C" w:rsidP="006274CD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p w:rsidR="000577A3" w:rsidRDefault="000577A3" w:rsidP="006274CD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p w:rsidR="000577A3" w:rsidRPr="00997C5B" w:rsidRDefault="000577A3" w:rsidP="006274CD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bookmarkStart w:id="3" w:name="_GoBack"/>
      <w:bookmarkEnd w:id="3"/>
    </w:p>
    <w:sectPr w:rsidR="000577A3" w:rsidRPr="00997C5B" w:rsidSect="00E50910">
      <w:headerReference w:type="default" r:id="rId56"/>
      <w:pgSz w:w="15840" w:h="12240" w:orient="landscape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1EE5" w:rsidRDefault="00411EE5" w:rsidP="009D6E08">
      <w:pPr>
        <w:spacing w:after="0" w:line="240" w:lineRule="auto"/>
      </w:pPr>
      <w:r>
        <w:separator/>
      </w:r>
    </w:p>
  </w:endnote>
  <w:endnote w:type="continuationSeparator" w:id="0">
    <w:p w:rsidR="00411EE5" w:rsidRDefault="00411EE5" w:rsidP="009D6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1EE5" w:rsidRDefault="00411EE5" w:rsidP="009D6E08">
      <w:pPr>
        <w:spacing w:after="0" w:line="240" w:lineRule="auto"/>
      </w:pPr>
      <w:r>
        <w:separator/>
      </w:r>
    </w:p>
  </w:footnote>
  <w:footnote w:type="continuationSeparator" w:id="0">
    <w:p w:rsidR="00411EE5" w:rsidRDefault="00411EE5" w:rsidP="009D6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5A1C" w:rsidRPr="00D949B9" w:rsidRDefault="00255A1C" w:rsidP="00D949B9">
    <w:pPr>
      <w:pStyle w:val="Encabezado"/>
      <w:ind w:left="142"/>
      <w:rPr>
        <w:rFonts w:ascii="Rockwell" w:hAnsi="Rockwell"/>
        <w:color w:val="FFFFFF" w:themeColor="background1"/>
        <w:sz w:val="28"/>
      </w:rPr>
    </w:pPr>
    <w:r>
      <w:rPr>
        <w:rFonts w:ascii="Arial" w:hAnsi="Arial" w:cs="Arial"/>
        <w:noProof/>
        <w:color w:val="FF0000"/>
        <w:sz w:val="16"/>
        <w:lang w:eastAsia="es-MX"/>
      </w:rPr>
      <mc:AlternateContent>
        <mc:Choice Requires="wpg">
          <w:drawing>
            <wp:anchor distT="0" distB="0" distL="114300" distR="114300" simplePos="0" relativeHeight="251686400" behindDoc="1" locked="0" layoutInCell="1" allowOverlap="1" wp14:anchorId="5F7FFF69" wp14:editId="4C76572E">
              <wp:simplePos x="0" y="0"/>
              <wp:positionH relativeFrom="margin">
                <wp:posOffset>-1405675</wp:posOffset>
              </wp:positionH>
              <wp:positionV relativeFrom="paragraph">
                <wp:posOffset>-450215</wp:posOffset>
              </wp:positionV>
              <wp:extent cx="10014873" cy="1112808"/>
              <wp:effectExtent l="57150" t="38100" r="81915" b="87630"/>
              <wp:wrapNone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0014873" cy="1112808"/>
                        <a:chOff x="0" y="174032"/>
                        <a:chExt cx="8179580" cy="1361409"/>
                      </a:xfrm>
                    </wpg:grpSpPr>
                    <wps:wsp>
                      <wps:cNvPr id="2" name="Diagrama de flujo: documento 22"/>
                      <wps:cNvSpPr/>
                      <wps:spPr>
                        <a:xfrm rot="10800000">
                          <a:off x="265814" y="174032"/>
                          <a:ext cx="7913766" cy="9645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73000">
                              <a:srgbClr val="00A550"/>
                            </a:gs>
                            <a:gs pos="29000">
                              <a:srgbClr val="00A550"/>
                            </a:gs>
                            <a:gs pos="51000">
                              <a:schemeClr val="bg1"/>
                            </a:gs>
                            <a:gs pos="100000">
                              <a:srgbClr val="2559D5"/>
                            </a:gs>
                            <a:gs pos="0">
                              <a:srgbClr val="0B46D0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Diagrama de flujo: documento 22"/>
                      <wps:cNvSpPr/>
                      <wps:spPr>
                        <a:xfrm rot="10800000">
                          <a:off x="0" y="266575"/>
                          <a:ext cx="8169910" cy="101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A550"/>
                            </a:gs>
                            <a:gs pos="100000">
                              <a:srgbClr val="00A550"/>
                            </a:gs>
                            <a:gs pos="51000">
                              <a:schemeClr val="bg1"/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Diagrama de flujo: documento 22"/>
                      <wps:cNvSpPr/>
                      <wps:spPr>
                        <a:xfrm rot="10800000">
                          <a:off x="138224" y="340241"/>
                          <a:ext cx="7967980" cy="119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1CD7AEEC" id="Grupo 11" o:spid="_x0000_s1026" style="position:absolute;margin-left:-110.7pt;margin-top:-35.45pt;width:788.55pt;height:87.6pt;rotation:180;z-index:-251630080;mso-position-horizontal-relative:margin;mso-width-relative:margin;mso-height-relative:margin" coordorigin=",1740" coordsize="81795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">
              <v:shape id="Diagrama de flujo: documento 22" o:spid="_x0000_s1027" style="position:absolute;left:2658;top:1740;width:79137;height:9645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VMd8EA&#10;AADbAAAADwAAAGRycy9kb3ducmV2LnhtbESPT2sCMRDF74LfIYzQm2a1ILIapRQUj/UPnsfNdLN0&#10;M7MkUbf99I1Q6G2G9+b93qw2vW/VnUJshA1MJwUo4kpsw7WB82k7XoCKCdliK0wGvinCZj0crLC0&#10;8uAD3Y+pVjmEY4kGXEpdqXWsHHmME+mIs/YpwWPKa6i1DfjI4b7Vs6KYa48NZ4LDjt4dVV/Hm8/c&#10;w881yCvibi8f53irZXtxYszLqH9bgkrUp3/z3/Xe5vozeP6SB9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VTHfBAAAA2wAAAA8AAAAAAAAAAAAAAAAAmAIAAGRycy9kb3du&#10;cmV2LnhtbFBLBQYAAAAABAAEAPUAAACGAwAAAAA=&#10;" path="m6,309l21708,v,4572,40,1413,-31,13715c12018,-10507,11091,27029,6,25322,30,16881,-18,8750,6,309xe" fillcolor="#0b46d0" stroked="f">
                <v:fill color2="#2559d5" rotate="t" focusposition=".5,.5" focussize="" colors="0 #0b46d0;19005f #00a550;33423f white;47841f #00a550;1 #2559d5" focus="100%" type="gradientRadial"/>
                <v:shadow on="t" color="black" opacity="41287f" offset="0,1.5pt"/>
                <v:path arrowok="t" o:connecttype="custom" o:connectlocs="2186,11744;7909758,0;7898462,521243;2186,962372;2186,11744" o:connectangles="0,0,0,0,0"/>
              </v:shape>
              <v:shape id="Diagrama de flujo: documento 22" o:spid="_x0000_s1028" style="position:absolute;top:2665;width:81699;height:101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IG8AA&#10;AADbAAAADwAAAGRycy9kb3ducmV2LnhtbERPPWvDMBDdC/kP4gpZSiLHhTa4UUII1Hitm6XbYV1t&#10;U+ukSKrt/PsoUOh2j/d5u8NsBjGSD71lBZt1BoK4sbrnVsH58321BREissbBMim4UoDDfvGww0Lb&#10;iT9orGMrUgiHAhV0MbpCytB0ZDCsrSNO3Lf1BmOCvpXa45TCzSDzLHuRBntODR06OnXU/NS/RoHk&#10;zeVYPp3LUNvcuS/rq1P+qtTycT6+gYg0x3/xn7vSaf4z3H9JB8j9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qlIG8AAAADbAAAADwAAAAAAAAAAAAAAAACYAgAAZHJzL2Rvd25y&#10;ZXYueG1sUEsFBgAAAAAEAAQA9QAAAIUDAAAAAA==&#10;" path="m6,309l21708,v,4572,40,1413,-31,13715c12018,-10507,11091,27029,6,25322,30,16881,-18,8750,6,309xe" fillcolor="#00a550" stroked="f">
                <v:fill color2="white [3212]" rotate="t" angle="135" focus="51%" type="gradient"/>
                <v:shadow on="t" color="black" opacity="41287f" offset="0,1.5pt"/>
                <v:path arrowok="t" o:connecttype="custom" o:connectlocs="2257,12361;8165772,0;8154111,548643;2257,1012960;2257,12361" o:connectangles="0,0,0,0,0"/>
              </v:shape>
              <v:shape id="Diagrama de flujo: documento 22" o:spid="_x0000_s1029" style="position:absolute;left:1382;top:3402;width:79680;height:119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3csIA&#10;AADbAAAADwAAAGRycy9kb3ducmV2LnhtbERPTWsCMRC9F/ofwhS81awFbVmN0hYE216qFfQ4bMbd&#10;4M5kSaJu++ubQsHbPN7nzBY9t+pMITovBkbDAhRJ5a2T2sD2a3n/BComFIutFzLwTREW89ubGZbW&#10;X2RN502qVQ6RWKKBJqWu1DpWDTHGoe9IMnfwgTFlGGptA15yOLf6oSgmmtFJbmiwo9eGquPmxAY+&#10;1zZVj5PR+8uH24U3t+efFbMxg7v+eQoqUZ+u4n/3yub5Y/j7JR+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DdywgAAANsAAAAPAAAAAAAAAAAAAAAAAJgCAABkcnMvZG93&#10;bnJldi54bWxQSwUGAAAAAAQABAD1AAAAhwMAAAAA&#10;" path="m6,309l21708,v,4572,40,1413,-31,13715c12018,-10507,11091,27029,6,25322,30,16881,-18,8750,6,309xe" fillcolor="#4472c4 [3208]" stroked="f">
                <v:shadow on="t" color="black" opacity="41287f" offset="0,1.5pt"/>
                <v:path arrowok="t" o:connecttype="custom" o:connectlocs="2201,14553;7963944,0;7952572,645920;2201,1192563;2201,14553" o:connectangles="0,0,0,0,0"/>
              </v:shape>
              <w10:wrap anchorx="margin"/>
            </v:group>
          </w:pict>
        </mc:Fallback>
      </mc:AlternateContent>
    </w:r>
    <w:r>
      <w:rPr>
        <w:rFonts w:ascii="Britannic Bold" w:hAnsi="Britannic Bold"/>
        <w:noProof/>
        <w:sz w:val="28"/>
        <w:lang w:eastAsia="es-MX"/>
      </w:rPr>
      <w:drawing>
        <wp:anchor distT="0" distB="0" distL="114300" distR="114300" simplePos="0" relativeHeight="251691520" behindDoc="0" locked="0" layoutInCell="1" allowOverlap="1" wp14:anchorId="72FB5919" wp14:editId="2F9608AC">
          <wp:simplePos x="0" y="0"/>
          <wp:positionH relativeFrom="column">
            <wp:posOffset>-842010</wp:posOffset>
          </wp:positionH>
          <wp:positionV relativeFrom="paragraph">
            <wp:posOffset>-325755</wp:posOffset>
          </wp:positionV>
          <wp:extent cx="990600" cy="990600"/>
          <wp:effectExtent l="0" t="0" r="0" b="0"/>
          <wp:wrapNone/>
          <wp:docPr id="276" name="Imagen 27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le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6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949B9">
      <w:rPr>
        <w:rFonts w:ascii="Britannic Bold" w:hAnsi="Britannic Bold"/>
        <w:noProof/>
        <w:sz w:val="28"/>
        <w:lang w:eastAsia="es-MX"/>
      </w:rPr>
      <mc:AlternateContent>
        <mc:Choice Requires="wps">
          <w:drawing>
            <wp:anchor distT="45720" distB="45720" distL="114300" distR="114300" simplePos="0" relativeHeight="251693568" behindDoc="0" locked="0" layoutInCell="1" allowOverlap="1" wp14:anchorId="29D77A3D" wp14:editId="4A794223">
              <wp:simplePos x="0" y="0"/>
              <wp:positionH relativeFrom="column">
                <wp:posOffset>196215</wp:posOffset>
              </wp:positionH>
              <wp:positionV relativeFrom="paragraph">
                <wp:posOffset>-269240</wp:posOffset>
              </wp:positionV>
              <wp:extent cx="266700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55A1C" w:rsidRPr="00D949B9" w:rsidRDefault="00255A1C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 w:rsidRPr="00D949B9"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LICEO EUROAMERICANO S.C.</w:t>
                          </w:r>
                        </w:p>
                        <w:p w:rsidR="00255A1C" w:rsidRPr="00D949B9" w:rsidRDefault="00255A1C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PREPARATORIA.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5.45pt;margin-top:-21.2pt;width:210pt;height:110.6pt;z-index:251693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" filled="f" stroked="f">
              <v:textbox style="mso-fit-shape-to-text:t">
                <w:txbxContent>
                  <w:p w:rsidR="00255A1C" w:rsidRPr="00D949B9" w:rsidRDefault="00255A1C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 w:rsidRPr="00D949B9">
                      <w:rPr>
                        <w:rFonts w:ascii="Rockwell" w:hAnsi="Rockwell"/>
                        <w:b/>
                        <w:color w:val="FFFFFF" w:themeColor="background1"/>
                      </w:rPr>
                      <w:t>LICEO EUROAMERICANO S.C.</w:t>
                    </w:r>
                  </w:p>
                  <w:p w:rsidR="00255A1C" w:rsidRPr="00D949B9" w:rsidRDefault="00255A1C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>
                      <w:rPr>
                        <w:rFonts w:ascii="Rockwell" w:hAnsi="Rockwell"/>
                        <w:b/>
                        <w:color w:val="FFFFFF" w:themeColor="background1"/>
                      </w:rPr>
                      <w:t>PREPARATORIA.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ascii="Britannic Bold" w:hAnsi="Britannic Bold"/>
        <w:sz w:val="28"/>
      </w:rPr>
      <w:t xml:space="preserve"> </w:t>
    </w:r>
  </w:p>
  <w:p w:rsidR="00255A1C" w:rsidRDefault="00255A1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9227D"/>
    <w:multiLevelType w:val="multilevel"/>
    <w:tmpl w:val="BA5A8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DC1E50"/>
    <w:multiLevelType w:val="multilevel"/>
    <w:tmpl w:val="4BEAA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790A7E"/>
    <w:multiLevelType w:val="multilevel"/>
    <w:tmpl w:val="83C0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6A5DA8"/>
    <w:multiLevelType w:val="multilevel"/>
    <w:tmpl w:val="78FE3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F71ACC"/>
    <w:multiLevelType w:val="multilevel"/>
    <w:tmpl w:val="9750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A005BE"/>
    <w:multiLevelType w:val="multilevel"/>
    <w:tmpl w:val="11344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3A1D11"/>
    <w:multiLevelType w:val="multilevel"/>
    <w:tmpl w:val="8E9C6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155A34"/>
    <w:multiLevelType w:val="multilevel"/>
    <w:tmpl w:val="AA32C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D105CF"/>
    <w:multiLevelType w:val="multilevel"/>
    <w:tmpl w:val="1A0A3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3437895"/>
    <w:multiLevelType w:val="multilevel"/>
    <w:tmpl w:val="A320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BDE31E1"/>
    <w:multiLevelType w:val="multilevel"/>
    <w:tmpl w:val="7A8A9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46C56B8"/>
    <w:multiLevelType w:val="multilevel"/>
    <w:tmpl w:val="14F2E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7C132FA"/>
    <w:multiLevelType w:val="multilevel"/>
    <w:tmpl w:val="BCD49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0374B98"/>
    <w:multiLevelType w:val="multilevel"/>
    <w:tmpl w:val="97F4E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1D5ECD"/>
    <w:multiLevelType w:val="multilevel"/>
    <w:tmpl w:val="4A260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5951ECA"/>
    <w:multiLevelType w:val="multilevel"/>
    <w:tmpl w:val="DED43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6F26242"/>
    <w:multiLevelType w:val="multilevel"/>
    <w:tmpl w:val="B3E6F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84464C4"/>
    <w:multiLevelType w:val="multilevel"/>
    <w:tmpl w:val="17C6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90D7D9B"/>
    <w:multiLevelType w:val="multilevel"/>
    <w:tmpl w:val="F46C8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A7E6942"/>
    <w:multiLevelType w:val="multilevel"/>
    <w:tmpl w:val="9D24D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F616349"/>
    <w:multiLevelType w:val="multilevel"/>
    <w:tmpl w:val="6038B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7660D0E"/>
    <w:multiLevelType w:val="multilevel"/>
    <w:tmpl w:val="29A05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7E766D9"/>
    <w:multiLevelType w:val="multilevel"/>
    <w:tmpl w:val="A2087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B1968F2"/>
    <w:multiLevelType w:val="multilevel"/>
    <w:tmpl w:val="BF280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08E3568"/>
    <w:multiLevelType w:val="multilevel"/>
    <w:tmpl w:val="3448F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4884A2A"/>
    <w:multiLevelType w:val="multilevel"/>
    <w:tmpl w:val="C7C8C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BF534FA"/>
    <w:multiLevelType w:val="multilevel"/>
    <w:tmpl w:val="43E06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E1E1A1D"/>
    <w:multiLevelType w:val="multilevel"/>
    <w:tmpl w:val="E5A6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E317269"/>
    <w:multiLevelType w:val="multilevel"/>
    <w:tmpl w:val="D0583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2"/>
  </w:num>
  <w:num w:numId="3">
    <w:abstractNumId w:val="21"/>
  </w:num>
  <w:num w:numId="4">
    <w:abstractNumId w:val="4"/>
  </w:num>
  <w:num w:numId="5">
    <w:abstractNumId w:val="12"/>
  </w:num>
  <w:num w:numId="6">
    <w:abstractNumId w:val="13"/>
  </w:num>
  <w:num w:numId="7">
    <w:abstractNumId w:val="27"/>
  </w:num>
  <w:num w:numId="8">
    <w:abstractNumId w:val="3"/>
  </w:num>
  <w:num w:numId="9">
    <w:abstractNumId w:val="7"/>
  </w:num>
  <w:num w:numId="10">
    <w:abstractNumId w:val="11"/>
  </w:num>
  <w:num w:numId="11">
    <w:abstractNumId w:val="26"/>
  </w:num>
  <w:num w:numId="12">
    <w:abstractNumId w:val="1"/>
  </w:num>
  <w:num w:numId="13">
    <w:abstractNumId w:val="24"/>
  </w:num>
  <w:num w:numId="14">
    <w:abstractNumId w:val="0"/>
  </w:num>
  <w:num w:numId="15">
    <w:abstractNumId w:val="2"/>
  </w:num>
  <w:num w:numId="16">
    <w:abstractNumId w:val="18"/>
  </w:num>
  <w:num w:numId="17">
    <w:abstractNumId w:val="19"/>
  </w:num>
  <w:num w:numId="18">
    <w:abstractNumId w:val="25"/>
  </w:num>
  <w:num w:numId="19">
    <w:abstractNumId w:val="6"/>
  </w:num>
  <w:num w:numId="20">
    <w:abstractNumId w:val="28"/>
  </w:num>
  <w:num w:numId="21">
    <w:abstractNumId w:val="8"/>
  </w:num>
  <w:num w:numId="22">
    <w:abstractNumId w:val="14"/>
  </w:num>
  <w:num w:numId="23">
    <w:abstractNumId w:val="16"/>
  </w:num>
  <w:num w:numId="24">
    <w:abstractNumId w:val="23"/>
  </w:num>
  <w:num w:numId="25">
    <w:abstractNumId w:val="5"/>
  </w:num>
  <w:num w:numId="26">
    <w:abstractNumId w:val="15"/>
  </w:num>
  <w:num w:numId="27">
    <w:abstractNumId w:val="9"/>
  </w:num>
  <w:num w:numId="28">
    <w:abstractNumId w:val="10"/>
  </w:num>
  <w:num w:numId="29">
    <w:abstractNumId w:val="2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DC2"/>
    <w:rsid w:val="00011729"/>
    <w:rsid w:val="00017632"/>
    <w:rsid w:val="00024A4E"/>
    <w:rsid w:val="00027C4A"/>
    <w:rsid w:val="00034E2D"/>
    <w:rsid w:val="000354F4"/>
    <w:rsid w:val="00037B41"/>
    <w:rsid w:val="00043111"/>
    <w:rsid w:val="000438C6"/>
    <w:rsid w:val="000577A3"/>
    <w:rsid w:val="0006069C"/>
    <w:rsid w:val="00084FE8"/>
    <w:rsid w:val="00094646"/>
    <w:rsid w:val="000B6D57"/>
    <w:rsid w:val="000C20C1"/>
    <w:rsid w:val="000C258A"/>
    <w:rsid w:val="000C2A34"/>
    <w:rsid w:val="000C58E3"/>
    <w:rsid w:val="000D11F8"/>
    <w:rsid w:val="000E21CC"/>
    <w:rsid w:val="001337BF"/>
    <w:rsid w:val="001458D0"/>
    <w:rsid w:val="001529F8"/>
    <w:rsid w:val="001537F9"/>
    <w:rsid w:val="00156F10"/>
    <w:rsid w:val="0016512E"/>
    <w:rsid w:val="00173EBC"/>
    <w:rsid w:val="001B3CA9"/>
    <w:rsid w:val="001B71DF"/>
    <w:rsid w:val="001E5AF2"/>
    <w:rsid w:val="001F0AD0"/>
    <w:rsid w:val="001F21F5"/>
    <w:rsid w:val="001F29B8"/>
    <w:rsid w:val="001F3FF4"/>
    <w:rsid w:val="00212970"/>
    <w:rsid w:val="00217AF5"/>
    <w:rsid w:val="00255A1C"/>
    <w:rsid w:val="00263BFE"/>
    <w:rsid w:val="00271C5E"/>
    <w:rsid w:val="0027434D"/>
    <w:rsid w:val="002906BE"/>
    <w:rsid w:val="002A3E88"/>
    <w:rsid w:val="002B2E81"/>
    <w:rsid w:val="002B6419"/>
    <w:rsid w:val="002C09D4"/>
    <w:rsid w:val="002C2055"/>
    <w:rsid w:val="002D02F2"/>
    <w:rsid w:val="002D0C9A"/>
    <w:rsid w:val="002D0E07"/>
    <w:rsid w:val="002E1C2B"/>
    <w:rsid w:val="002E3A47"/>
    <w:rsid w:val="00305C59"/>
    <w:rsid w:val="00310A63"/>
    <w:rsid w:val="003133E3"/>
    <w:rsid w:val="00341BC1"/>
    <w:rsid w:val="00342419"/>
    <w:rsid w:val="003501DC"/>
    <w:rsid w:val="00362D2A"/>
    <w:rsid w:val="00372C5C"/>
    <w:rsid w:val="003812D3"/>
    <w:rsid w:val="00396093"/>
    <w:rsid w:val="003A2475"/>
    <w:rsid w:val="003A29D4"/>
    <w:rsid w:val="003A72D7"/>
    <w:rsid w:val="003C2ECC"/>
    <w:rsid w:val="003C60CA"/>
    <w:rsid w:val="003C6540"/>
    <w:rsid w:val="003C6853"/>
    <w:rsid w:val="003C709F"/>
    <w:rsid w:val="003C794B"/>
    <w:rsid w:val="003D16F3"/>
    <w:rsid w:val="003E1345"/>
    <w:rsid w:val="003E5B80"/>
    <w:rsid w:val="003E5C60"/>
    <w:rsid w:val="003F003A"/>
    <w:rsid w:val="003F7635"/>
    <w:rsid w:val="00403DBB"/>
    <w:rsid w:val="004119E4"/>
    <w:rsid w:val="00411EE5"/>
    <w:rsid w:val="00420B3F"/>
    <w:rsid w:val="0045538B"/>
    <w:rsid w:val="0046250B"/>
    <w:rsid w:val="004663F4"/>
    <w:rsid w:val="004753E6"/>
    <w:rsid w:val="00475F97"/>
    <w:rsid w:val="00482C99"/>
    <w:rsid w:val="0048389B"/>
    <w:rsid w:val="004A1DF4"/>
    <w:rsid w:val="004A68D4"/>
    <w:rsid w:val="004B7EB4"/>
    <w:rsid w:val="004D1206"/>
    <w:rsid w:val="004D2C14"/>
    <w:rsid w:val="004D6642"/>
    <w:rsid w:val="004E5A7C"/>
    <w:rsid w:val="004F38B8"/>
    <w:rsid w:val="004F3AD3"/>
    <w:rsid w:val="00501B96"/>
    <w:rsid w:val="005035B8"/>
    <w:rsid w:val="00503A2C"/>
    <w:rsid w:val="005106F7"/>
    <w:rsid w:val="00520450"/>
    <w:rsid w:val="005258FE"/>
    <w:rsid w:val="00527C54"/>
    <w:rsid w:val="00530298"/>
    <w:rsid w:val="00536006"/>
    <w:rsid w:val="00545AEC"/>
    <w:rsid w:val="00545E4B"/>
    <w:rsid w:val="00555DA4"/>
    <w:rsid w:val="005561DA"/>
    <w:rsid w:val="00566149"/>
    <w:rsid w:val="00575637"/>
    <w:rsid w:val="00580A01"/>
    <w:rsid w:val="00581CE0"/>
    <w:rsid w:val="00585939"/>
    <w:rsid w:val="005960C2"/>
    <w:rsid w:val="005A0302"/>
    <w:rsid w:val="005A59DC"/>
    <w:rsid w:val="005B270A"/>
    <w:rsid w:val="005B38A6"/>
    <w:rsid w:val="005C2BA3"/>
    <w:rsid w:val="005D1657"/>
    <w:rsid w:val="005D31CF"/>
    <w:rsid w:val="005D4466"/>
    <w:rsid w:val="005F4BEA"/>
    <w:rsid w:val="006008D2"/>
    <w:rsid w:val="00602851"/>
    <w:rsid w:val="0060536F"/>
    <w:rsid w:val="00605567"/>
    <w:rsid w:val="00611138"/>
    <w:rsid w:val="006274CD"/>
    <w:rsid w:val="006308A4"/>
    <w:rsid w:val="006355FA"/>
    <w:rsid w:val="00654AE7"/>
    <w:rsid w:val="00662CCE"/>
    <w:rsid w:val="006702C5"/>
    <w:rsid w:val="00670590"/>
    <w:rsid w:val="00670955"/>
    <w:rsid w:val="006745BF"/>
    <w:rsid w:val="00677540"/>
    <w:rsid w:val="00692A44"/>
    <w:rsid w:val="006A04B8"/>
    <w:rsid w:val="006A4BB7"/>
    <w:rsid w:val="006B09B8"/>
    <w:rsid w:val="006B1140"/>
    <w:rsid w:val="006B6BDB"/>
    <w:rsid w:val="006C3030"/>
    <w:rsid w:val="006C34FC"/>
    <w:rsid w:val="006C3E07"/>
    <w:rsid w:val="006C6DC5"/>
    <w:rsid w:val="006D6D30"/>
    <w:rsid w:val="006E7B84"/>
    <w:rsid w:val="007133B6"/>
    <w:rsid w:val="00713934"/>
    <w:rsid w:val="00713B30"/>
    <w:rsid w:val="00723D37"/>
    <w:rsid w:val="00724908"/>
    <w:rsid w:val="0072792F"/>
    <w:rsid w:val="00730AF9"/>
    <w:rsid w:val="00734A93"/>
    <w:rsid w:val="007429D6"/>
    <w:rsid w:val="00746215"/>
    <w:rsid w:val="0076042B"/>
    <w:rsid w:val="00762B50"/>
    <w:rsid w:val="00766692"/>
    <w:rsid w:val="00772D4A"/>
    <w:rsid w:val="00784547"/>
    <w:rsid w:val="00791436"/>
    <w:rsid w:val="007A66CF"/>
    <w:rsid w:val="007A7CBD"/>
    <w:rsid w:val="007C13AD"/>
    <w:rsid w:val="007C679C"/>
    <w:rsid w:val="007D0BE4"/>
    <w:rsid w:val="007D2880"/>
    <w:rsid w:val="007F451E"/>
    <w:rsid w:val="00810B7D"/>
    <w:rsid w:val="00817339"/>
    <w:rsid w:val="008174AB"/>
    <w:rsid w:val="0082121B"/>
    <w:rsid w:val="008347C9"/>
    <w:rsid w:val="0083482B"/>
    <w:rsid w:val="00841ED2"/>
    <w:rsid w:val="0084446C"/>
    <w:rsid w:val="0085636F"/>
    <w:rsid w:val="0086193C"/>
    <w:rsid w:val="00863362"/>
    <w:rsid w:val="00863CAE"/>
    <w:rsid w:val="00895014"/>
    <w:rsid w:val="00895BF3"/>
    <w:rsid w:val="008A6A55"/>
    <w:rsid w:val="008B3D48"/>
    <w:rsid w:val="008B45F8"/>
    <w:rsid w:val="008C02DA"/>
    <w:rsid w:val="008C2E4F"/>
    <w:rsid w:val="008D2BEB"/>
    <w:rsid w:val="008E3876"/>
    <w:rsid w:val="008F5278"/>
    <w:rsid w:val="00906067"/>
    <w:rsid w:val="00922702"/>
    <w:rsid w:val="00922BAB"/>
    <w:rsid w:val="00927CB8"/>
    <w:rsid w:val="009362C7"/>
    <w:rsid w:val="00941BF3"/>
    <w:rsid w:val="00944CBF"/>
    <w:rsid w:val="0096137B"/>
    <w:rsid w:val="00962E4D"/>
    <w:rsid w:val="00967439"/>
    <w:rsid w:val="00970679"/>
    <w:rsid w:val="00971ACF"/>
    <w:rsid w:val="0097388C"/>
    <w:rsid w:val="00997C5B"/>
    <w:rsid w:val="009B6C86"/>
    <w:rsid w:val="009C0236"/>
    <w:rsid w:val="009C0DE6"/>
    <w:rsid w:val="009C2F56"/>
    <w:rsid w:val="009C586B"/>
    <w:rsid w:val="009C65A6"/>
    <w:rsid w:val="009D535A"/>
    <w:rsid w:val="009D6E08"/>
    <w:rsid w:val="009E2607"/>
    <w:rsid w:val="009E2BC6"/>
    <w:rsid w:val="009E66B3"/>
    <w:rsid w:val="009F3127"/>
    <w:rsid w:val="009F3FA0"/>
    <w:rsid w:val="00A020FF"/>
    <w:rsid w:val="00A0451F"/>
    <w:rsid w:val="00A046E2"/>
    <w:rsid w:val="00A13766"/>
    <w:rsid w:val="00A15CFC"/>
    <w:rsid w:val="00A21644"/>
    <w:rsid w:val="00A27C3B"/>
    <w:rsid w:val="00A40B00"/>
    <w:rsid w:val="00A44DE6"/>
    <w:rsid w:val="00A51EB4"/>
    <w:rsid w:val="00A63BD9"/>
    <w:rsid w:val="00A91C9A"/>
    <w:rsid w:val="00A93BA5"/>
    <w:rsid w:val="00A94C36"/>
    <w:rsid w:val="00AB1B39"/>
    <w:rsid w:val="00AB1FC2"/>
    <w:rsid w:val="00AC6A38"/>
    <w:rsid w:val="00AD50A0"/>
    <w:rsid w:val="00B22A4D"/>
    <w:rsid w:val="00B314C7"/>
    <w:rsid w:val="00B320E1"/>
    <w:rsid w:val="00B34B65"/>
    <w:rsid w:val="00B351DD"/>
    <w:rsid w:val="00B434E3"/>
    <w:rsid w:val="00B43AC2"/>
    <w:rsid w:val="00B6587E"/>
    <w:rsid w:val="00B70315"/>
    <w:rsid w:val="00B722EA"/>
    <w:rsid w:val="00B822A6"/>
    <w:rsid w:val="00BA011F"/>
    <w:rsid w:val="00BC0319"/>
    <w:rsid w:val="00BD49AD"/>
    <w:rsid w:val="00BD6EB6"/>
    <w:rsid w:val="00BF6847"/>
    <w:rsid w:val="00C079B0"/>
    <w:rsid w:val="00C10580"/>
    <w:rsid w:val="00C11791"/>
    <w:rsid w:val="00C15023"/>
    <w:rsid w:val="00C35DF8"/>
    <w:rsid w:val="00C5253B"/>
    <w:rsid w:val="00C5255D"/>
    <w:rsid w:val="00C552D8"/>
    <w:rsid w:val="00C56278"/>
    <w:rsid w:val="00C733A8"/>
    <w:rsid w:val="00C8283D"/>
    <w:rsid w:val="00C82B29"/>
    <w:rsid w:val="00C850CE"/>
    <w:rsid w:val="00C90222"/>
    <w:rsid w:val="00CA4104"/>
    <w:rsid w:val="00CB11EA"/>
    <w:rsid w:val="00CB2694"/>
    <w:rsid w:val="00CB2AF5"/>
    <w:rsid w:val="00CB3F65"/>
    <w:rsid w:val="00CB596F"/>
    <w:rsid w:val="00CD506D"/>
    <w:rsid w:val="00CD5740"/>
    <w:rsid w:val="00CD6220"/>
    <w:rsid w:val="00CF0D81"/>
    <w:rsid w:val="00D02BF5"/>
    <w:rsid w:val="00D05F06"/>
    <w:rsid w:val="00D24859"/>
    <w:rsid w:val="00D24BE7"/>
    <w:rsid w:val="00D35DC2"/>
    <w:rsid w:val="00D37727"/>
    <w:rsid w:val="00D413D5"/>
    <w:rsid w:val="00D56A21"/>
    <w:rsid w:val="00D62B7B"/>
    <w:rsid w:val="00D71B8B"/>
    <w:rsid w:val="00D90431"/>
    <w:rsid w:val="00D949B9"/>
    <w:rsid w:val="00D96871"/>
    <w:rsid w:val="00DA0F4B"/>
    <w:rsid w:val="00DA6AC4"/>
    <w:rsid w:val="00DB287F"/>
    <w:rsid w:val="00DC2962"/>
    <w:rsid w:val="00DC6E32"/>
    <w:rsid w:val="00DD2E3D"/>
    <w:rsid w:val="00DD52C9"/>
    <w:rsid w:val="00DD5FB1"/>
    <w:rsid w:val="00DE1E3D"/>
    <w:rsid w:val="00DE24A2"/>
    <w:rsid w:val="00DF0269"/>
    <w:rsid w:val="00DF0884"/>
    <w:rsid w:val="00E0241B"/>
    <w:rsid w:val="00E0291D"/>
    <w:rsid w:val="00E0575C"/>
    <w:rsid w:val="00E07AF0"/>
    <w:rsid w:val="00E07BEE"/>
    <w:rsid w:val="00E1065A"/>
    <w:rsid w:val="00E16A29"/>
    <w:rsid w:val="00E2135E"/>
    <w:rsid w:val="00E234B8"/>
    <w:rsid w:val="00E33BE6"/>
    <w:rsid w:val="00E43F1D"/>
    <w:rsid w:val="00E468AF"/>
    <w:rsid w:val="00E50910"/>
    <w:rsid w:val="00E62BAC"/>
    <w:rsid w:val="00E6370E"/>
    <w:rsid w:val="00E954AE"/>
    <w:rsid w:val="00EA6B18"/>
    <w:rsid w:val="00EB3A2C"/>
    <w:rsid w:val="00EC3CF2"/>
    <w:rsid w:val="00ED7D1B"/>
    <w:rsid w:val="00EE0F83"/>
    <w:rsid w:val="00EE79C1"/>
    <w:rsid w:val="00F27ED0"/>
    <w:rsid w:val="00F44D55"/>
    <w:rsid w:val="00F50B3C"/>
    <w:rsid w:val="00F6189D"/>
    <w:rsid w:val="00F6282A"/>
    <w:rsid w:val="00F6746B"/>
    <w:rsid w:val="00F74F97"/>
    <w:rsid w:val="00F76D97"/>
    <w:rsid w:val="00F91C48"/>
    <w:rsid w:val="00F97091"/>
    <w:rsid w:val="00FA5E46"/>
    <w:rsid w:val="00FC0AA0"/>
    <w:rsid w:val="00FC7E74"/>
    <w:rsid w:val="00FD2900"/>
    <w:rsid w:val="00FD2BFD"/>
    <w:rsid w:val="00FF5232"/>
    <w:rsid w:val="00FF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s1">
    <w:name w:val="s1"/>
    <w:basedOn w:val="Fuentedeprrafopredeter"/>
    <w:rsid w:val="00B351DD"/>
  </w:style>
  <w:style w:type="paragraph" w:customStyle="1" w:styleId="p1">
    <w:name w:val="p1"/>
    <w:basedOn w:val="Normal"/>
    <w:rsid w:val="00B35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2">
    <w:name w:val="s2"/>
    <w:basedOn w:val="Fuentedeprrafopredeter"/>
    <w:rsid w:val="00B351DD"/>
  </w:style>
  <w:style w:type="character" w:customStyle="1" w:styleId="s3">
    <w:name w:val="s3"/>
    <w:basedOn w:val="Fuentedeprrafopredeter"/>
    <w:rsid w:val="00B351DD"/>
  </w:style>
  <w:style w:type="character" w:customStyle="1" w:styleId="googqs-tidbit">
    <w:name w:val="goog_qs-tidbit"/>
    <w:basedOn w:val="Fuentedeprrafopredeter"/>
    <w:rsid w:val="009F3FA0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54A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54AE7"/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s1">
    <w:name w:val="s1"/>
    <w:basedOn w:val="Fuentedeprrafopredeter"/>
    <w:rsid w:val="00B351DD"/>
  </w:style>
  <w:style w:type="paragraph" w:customStyle="1" w:styleId="p1">
    <w:name w:val="p1"/>
    <w:basedOn w:val="Normal"/>
    <w:rsid w:val="00B35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2">
    <w:name w:val="s2"/>
    <w:basedOn w:val="Fuentedeprrafopredeter"/>
    <w:rsid w:val="00B351DD"/>
  </w:style>
  <w:style w:type="character" w:customStyle="1" w:styleId="s3">
    <w:name w:val="s3"/>
    <w:basedOn w:val="Fuentedeprrafopredeter"/>
    <w:rsid w:val="00B351DD"/>
  </w:style>
  <w:style w:type="character" w:customStyle="1" w:styleId="googqs-tidbit">
    <w:name w:val="goog_qs-tidbit"/>
    <w:basedOn w:val="Fuentedeprrafopredeter"/>
    <w:rsid w:val="009F3FA0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54A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54AE7"/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7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266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2260">
          <w:marLeft w:val="3495"/>
          <w:marRight w:val="3495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4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13652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9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7429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0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6675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2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1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5231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67816888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3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5798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82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3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8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4547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84555346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443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94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8957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5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4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082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4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4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93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81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80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26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462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650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890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279482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820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3388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9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4890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5935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517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344641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113943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97156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4254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65683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220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53433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6738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3614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2749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89626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7150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39504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8492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76654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25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665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8712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7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5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4393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7406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66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395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0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31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2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5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70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43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55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1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8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9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71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7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720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9593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0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056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214298904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49462">
                  <w:marLeft w:val="2363"/>
                  <w:marRight w:val="236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228582">
                  <w:marLeft w:val="1995"/>
                  <w:marRight w:val="1995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7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82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05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65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7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9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57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5902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32612891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79505">
                  <w:marLeft w:val="4050"/>
                  <w:marRight w:val="405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4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795707">
                  <w:marLeft w:val="3053"/>
                  <w:marRight w:val="305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2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1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30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2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07331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5525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4696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8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56565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2913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7040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6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306328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3717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110731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21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21558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720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7293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6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8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591228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91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56754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77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5087827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30954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552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12710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6134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21062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4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0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43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55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196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373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29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77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4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36690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8786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7335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089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0984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9146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2447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954606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2292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8949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45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5914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8971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0098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013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4926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9902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10084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0108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88758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7806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0424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4315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66718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4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6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11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4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466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FFFFF"/>
            <w:right w:val="none" w:sz="0" w:space="0" w:color="auto"/>
          </w:divBdr>
          <w:divsChild>
            <w:div w:id="826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55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72117">
                  <w:marLeft w:val="0"/>
                  <w:marRight w:val="0"/>
                  <w:marTop w:val="0"/>
                  <w:marBottom w:val="225"/>
                  <w:divBdr>
                    <w:top w:val="single" w:sz="6" w:space="15" w:color="auto"/>
                    <w:left w:val="single" w:sz="6" w:space="11" w:color="auto"/>
                    <w:bottom w:val="single" w:sz="6" w:space="4" w:color="00958E"/>
                    <w:right w:val="single" w:sz="6" w:space="11" w:color="auto"/>
                  </w:divBdr>
                </w:div>
                <w:div w:id="90082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8289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64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0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406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068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237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857461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42411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19257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38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43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478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160725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33867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5316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25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90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980044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09296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21557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75697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625314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single" w:sz="36" w:space="8" w:color="00958E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18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60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254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2622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10619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50828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8060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1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751228">
                                      <w:marLeft w:val="0"/>
                                      <w:marRight w:val="0"/>
                                      <w:marTop w:val="36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04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83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93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3466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7102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68512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6585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725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480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700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134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02896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362441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2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4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13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433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8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7692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8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42099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947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6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81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6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2772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27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3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69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75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27227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5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5023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2145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78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25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6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22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298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147053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680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1259963">
                                                                  <w:marLeft w:val="0"/>
                                                                  <w:marRight w:val="0"/>
                                                                  <w:marTop w:val="225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516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1539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3" w:color="DBDBDB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5866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4697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6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566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6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03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35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02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01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0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3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984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386486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85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885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30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5289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6509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9082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10607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453814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9420941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3993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857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46550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3085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2801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7485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8289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8938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9664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6405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4757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75100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99420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45703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1594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0990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8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02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9606727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4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8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806099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7227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44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0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18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76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6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946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6450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04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74374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78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9350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5559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8296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06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015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33753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1311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9504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003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6273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415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5455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94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642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332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5680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6608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682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0082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1073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7134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64791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3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808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854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8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0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482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47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82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5281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1573511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01176">
                  <w:marLeft w:val="2798"/>
                  <w:marRight w:val="2798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3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89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18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847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636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4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605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5442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338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828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9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10036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9911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0038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72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627832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94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7609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44528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930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98215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6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4768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3366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232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8565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170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6203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7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03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1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3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65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3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4071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568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5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7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07397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91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54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219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782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19985881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2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0566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39856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46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2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04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1487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1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78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88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10850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427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5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0932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23872">
                          <w:marLeft w:val="1905"/>
                          <w:marRight w:val="1905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37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146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84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84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9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65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7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794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33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987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213818311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5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00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8.gif"/><Relationship Id="rId39" Type="http://schemas.openxmlformats.org/officeDocument/2006/relationships/image" Target="media/image31.gif"/><Relationship Id="rId21" Type="http://schemas.openxmlformats.org/officeDocument/2006/relationships/image" Target="media/image13.gif"/><Relationship Id="rId34" Type="http://schemas.openxmlformats.org/officeDocument/2006/relationships/image" Target="media/image26.gif"/><Relationship Id="rId42" Type="http://schemas.openxmlformats.org/officeDocument/2006/relationships/image" Target="media/image34.gif"/><Relationship Id="rId47" Type="http://schemas.openxmlformats.org/officeDocument/2006/relationships/image" Target="media/image39.gif"/><Relationship Id="rId50" Type="http://schemas.openxmlformats.org/officeDocument/2006/relationships/image" Target="media/image42.gif"/><Relationship Id="rId55" Type="http://schemas.openxmlformats.org/officeDocument/2006/relationships/image" Target="media/image47.gif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7.gif"/><Relationship Id="rId33" Type="http://schemas.openxmlformats.org/officeDocument/2006/relationships/image" Target="media/image25.gif"/><Relationship Id="rId38" Type="http://schemas.openxmlformats.org/officeDocument/2006/relationships/image" Target="media/image30.gif"/><Relationship Id="rId46" Type="http://schemas.openxmlformats.org/officeDocument/2006/relationships/image" Target="media/image38.gif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2.gif"/><Relationship Id="rId29" Type="http://schemas.openxmlformats.org/officeDocument/2006/relationships/image" Target="media/image21.gif"/><Relationship Id="rId41" Type="http://schemas.openxmlformats.org/officeDocument/2006/relationships/image" Target="media/image33.gif"/><Relationship Id="rId54" Type="http://schemas.openxmlformats.org/officeDocument/2006/relationships/image" Target="media/image46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6.gif"/><Relationship Id="rId32" Type="http://schemas.openxmlformats.org/officeDocument/2006/relationships/image" Target="media/image24.gif"/><Relationship Id="rId37" Type="http://schemas.openxmlformats.org/officeDocument/2006/relationships/image" Target="media/image29.gif"/><Relationship Id="rId40" Type="http://schemas.openxmlformats.org/officeDocument/2006/relationships/image" Target="media/image32.gif"/><Relationship Id="rId45" Type="http://schemas.openxmlformats.org/officeDocument/2006/relationships/image" Target="media/image37.gif"/><Relationship Id="rId53" Type="http://schemas.openxmlformats.org/officeDocument/2006/relationships/image" Target="media/image45.gif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image" Target="media/image15.gif"/><Relationship Id="rId28" Type="http://schemas.openxmlformats.org/officeDocument/2006/relationships/image" Target="media/image20.gif"/><Relationship Id="rId36" Type="http://schemas.openxmlformats.org/officeDocument/2006/relationships/image" Target="media/image28.gif"/><Relationship Id="rId49" Type="http://schemas.openxmlformats.org/officeDocument/2006/relationships/image" Target="media/image41.gif"/><Relationship Id="rId57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11.gif"/><Relationship Id="rId31" Type="http://schemas.openxmlformats.org/officeDocument/2006/relationships/image" Target="media/image23.gif"/><Relationship Id="rId44" Type="http://schemas.openxmlformats.org/officeDocument/2006/relationships/image" Target="media/image36.gif"/><Relationship Id="rId52" Type="http://schemas.openxmlformats.org/officeDocument/2006/relationships/image" Target="media/image44.gif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gif"/><Relationship Id="rId22" Type="http://schemas.openxmlformats.org/officeDocument/2006/relationships/image" Target="media/image14.gif"/><Relationship Id="rId27" Type="http://schemas.openxmlformats.org/officeDocument/2006/relationships/image" Target="media/image19.gif"/><Relationship Id="rId30" Type="http://schemas.openxmlformats.org/officeDocument/2006/relationships/image" Target="media/image22.gif"/><Relationship Id="rId35" Type="http://schemas.openxmlformats.org/officeDocument/2006/relationships/image" Target="media/image27.gif"/><Relationship Id="rId43" Type="http://schemas.openxmlformats.org/officeDocument/2006/relationships/image" Target="media/image35.gif"/><Relationship Id="rId48" Type="http://schemas.openxmlformats.org/officeDocument/2006/relationships/image" Target="media/image40.gif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gif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cuments\Plantillas%20personalizadas%20de%20Office\LEA%20Vertic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B8566-80E6-4A85-8F87-D2D081932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LEA Vertical</Template>
  <TotalTime>1142</TotalTime>
  <Pages>13</Pages>
  <Words>1068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fracesgar gallegos</cp:lastModifiedBy>
  <cp:revision>140</cp:revision>
  <cp:lastPrinted>2016-07-01T17:25:00Z</cp:lastPrinted>
  <dcterms:created xsi:type="dcterms:W3CDTF">2018-04-24T12:49:00Z</dcterms:created>
  <dcterms:modified xsi:type="dcterms:W3CDTF">2018-06-04T01:13:00Z</dcterms:modified>
</cp:coreProperties>
</file>
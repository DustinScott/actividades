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EB6" w:rsidRPr="006274CD" w:rsidRDefault="00BD6EB6" w:rsidP="006274CD">
      <w:pPr>
        <w:pBdr>
          <w:bottom w:val="single" w:sz="6" w:space="1" w:color="auto"/>
        </w:pBd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FF4BC1" w:rsidRDefault="003C2ECC" w:rsidP="00FF4BC1">
      <w:pPr>
        <w:jc w:val="both"/>
        <w:rPr>
          <w:rFonts w:ascii="Arial" w:hAnsi="Arial" w:cs="Arial"/>
        </w:rPr>
      </w:pPr>
      <w:r w:rsidRPr="006274CD">
        <w:rPr>
          <w:rFonts w:ascii="Arial" w:hAnsi="Arial" w:cs="Arial"/>
        </w:rPr>
        <w:t>Química 2</w:t>
      </w:r>
    </w:p>
    <w:p w:rsidR="003C2ECC" w:rsidRPr="006274CD" w:rsidRDefault="003C2ECC" w:rsidP="00FF4BC1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>Titulo: - LA CONTAMINACIÓN DEL AIRE, DEL AGUA Y DEL SUELO</w:t>
      </w:r>
    </w:p>
    <w:p w:rsidR="003C2ECC" w:rsidRPr="006274CD" w:rsidRDefault="003C2ECC" w:rsidP="006274CD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>Propósito</w:t>
      </w:r>
    </w:p>
    <w:p w:rsidR="003C2ECC" w:rsidRPr="006274CD" w:rsidRDefault="003C2ECC" w:rsidP="006274CD">
      <w:pPr>
        <w:spacing w:after="0" w:line="240" w:lineRule="auto"/>
        <w:jc w:val="both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>Que el alumno de una base sólida sobre la concepción que tiene sobre la química como factor contaminante de la naturaleza y argumente estrategias para detener dicho deterioro.</w:t>
      </w:r>
    </w:p>
    <w:p w:rsidR="003C2ECC" w:rsidRPr="006274CD" w:rsidRDefault="003C2ECC" w:rsidP="006274CD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>Desempeño</w:t>
      </w:r>
    </w:p>
    <w:p w:rsidR="003C2ECC" w:rsidRPr="006274CD" w:rsidRDefault="003C2ECC" w:rsidP="006274CD">
      <w:pPr>
        <w:numPr>
          <w:ilvl w:val="0"/>
          <w:numId w:val="7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 xml:space="preserve">Argumenta su punto de vista acerca del impacto de la ciencia y la tecnología química en la contaminación ambiental. </w:t>
      </w:r>
    </w:p>
    <w:p w:rsidR="003C2ECC" w:rsidRPr="006274CD" w:rsidRDefault="003C2ECC" w:rsidP="006274CD">
      <w:pPr>
        <w:numPr>
          <w:ilvl w:val="0"/>
          <w:numId w:val="7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>Formula acciones para prevenir la contaminación del agua, suelo y aire.</w:t>
      </w:r>
    </w:p>
    <w:p w:rsidR="003C2ECC" w:rsidRPr="006274CD" w:rsidRDefault="003C2ECC" w:rsidP="006274CD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lang w:eastAsia="es-MX"/>
        </w:rPr>
        <w:t>Temario</w:t>
      </w:r>
    </w:p>
    <w:p w:rsidR="003C2ECC" w:rsidRDefault="00351BEC" w:rsidP="006274CD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6274CD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="003C2ECC" w:rsidRPr="006274CD">
        <w:rPr>
          <w:rFonts w:ascii="Arial" w:eastAsia="Times New Roman" w:hAnsi="Arial" w:cs="Arial"/>
          <w:b/>
          <w:bCs/>
          <w:lang w:eastAsia="es-MX"/>
        </w:rPr>
        <w:t>2.2</w:t>
      </w:r>
      <w:r w:rsidR="003C2ECC" w:rsidRPr="006274CD">
        <w:rPr>
          <w:rFonts w:ascii="Arial" w:eastAsia="Times New Roman" w:hAnsi="Arial" w:cs="Arial"/>
          <w:lang w:eastAsia="es-MX"/>
        </w:rPr>
        <w:t xml:space="preserve">     Origen: </w:t>
      </w:r>
    </w:p>
    <w:p w:rsidR="00351BEC" w:rsidRPr="00351BEC" w:rsidRDefault="00351BEC" w:rsidP="00351BEC">
      <w:pPr>
        <w:spacing w:after="300" w:line="336" w:lineRule="atLeast"/>
        <w:jc w:val="both"/>
        <w:rPr>
          <w:rFonts w:ascii="Arial" w:hAnsi="Arial" w:cs="Arial"/>
          <w:color w:val="333333"/>
        </w:rPr>
      </w:pPr>
      <w:r w:rsidRPr="00351BEC">
        <w:rPr>
          <w:rFonts w:ascii="Arial" w:hAnsi="Arial" w:cs="Arial"/>
          <w:color w:val="333333"/>
        </w:rPr>
        <w:t xml:space="preserve">La </w:t>
      </w:r>
      <w:r w:rsidRPr="00351BEC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contaminación ambiental</w:t>
      </w:r>
      <w:r w:rsidRPr="00351BEC">
        <w:rPr>
          <w:rFonts w:ascii="Arial" w:hAnsi="Arial" w:cs="Arial"/>
          <w:color w:val="333333"/>
        </w:rPr>
        <w:t xml:space="preserve"> es una consecuencia producida por las diferentes actividades generalmente creadas por el hombre; las cuales han tenido repercusión en la integridad física del ambiente y que con el pasar de los años ha ido empeorando; teniendo la necesidad de continuar con las campañas de </w:t>
      </w:r>
      <w:r w:rsidRPr="00351BEC">
        <w:rPr>
          <w:rFonts w:ascii="Arial" w:hAnsi="Arial" w:cs="Arial"/>
          <w:bdr w:val="none" w:sz="0" w:space="0" w:color="auto" w:frame="1"/>
        </w:rPr>
        <w:t>protección medioambiental</w:t>
      </w:r>
      <w:r w:rsidRPr="00351BEC">
        <w:rPr>
          <w:rFonts w:ascii="Arial" w:hAnsi="Arial" w:cs="Arial"/>
          <w:color w:val="333333"/>
        </w:rPr>
        <w:t xml:space="preserve"> y de curación del </w:t>
      </w:r>
      <w:r w:rsidRPr="00351BEC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entorno natural</w:t>
      </w:r>
      <w:r w:rsidRPr="00351BEC">
        <w:rPr>
          <w:rFonts w:ascii="Arial" w:hAnsi="Arial" w:cs="Arial"/>
          <w:color w:val="333333"/>
        </w:rPr>
        <w:t xml:space="preserve"> hasta volver a tener un planeta verde.</w:t>
      </w:r>
    </w:p>
    <w:p w:rsidR="00351BEC" w:rsidRPr="00351BEC" w:rsidRDefault="00351BEC" w:rsidP="00351BEC">
      <w:pPr>
        <w:pStyle w:val="NormalWeb"/>
        <w:spacing w:before="0" w:beforeAutospacing="0" w:after="300" w:afterAutospacing="0" w:line="389" w:lineRule="atLeast"/>
        <w:jc w:val="both"/>
        <w:textAlignment w:val="baseline"/>
        <w:rPr>
          <w:rFonts w:ascii="Arial" w:hAnsi="Arial" w:cs="Arial"/>
          <w:color w:val="333333"/>
          <w:sz w:val="22"/>
          <w:szCs w:val="22"/>
        </w:rPr>
      </w:pPr>
      <w:r w:rsidRPr="00351BEC">
        <w:rPr>
          <w:rFonts w:ascii="Arial" w:hAnsi="Arial" w:cs="Arial"/>
          <w:color w:val="333333"/>
          <w:sz w:val="22"/>
          <w:szCs w:val="22"/>
        </w:rPr>
        <w:t>La contaminación ambiental se refiere a la presencia de agentes externos de origen ya sea físico; </w:t>
      </w:r>
      <w:r w:rsidRPr="00351BEC">
        <w:rPr>
          <w:rStyle w:val="Textoennegrita"/>
          <w:rFonts w:ascii="Arial" w:hAnsi="Arial" w:cs="Arial"/>
          <w:b w:val="0"/>
          <w:color w:val="333333"/>
          <w:sz w:val="22"/>
          <w:szCs w:val="22"/>
          <w:bdr w:val="none" w:sz="0" w:space="0" w:color="auto" w:frame="1"/>
        </w:rPr>
        <w:t>químico</w:t>
      </w:r>
      <w:r w:rsidRPr="00351BEC">
        <w:rPr>
          <w:rFonts w:ascii="Arial" w:hAnsi="Arial" w:cs="Arial"/>
          <w:b/>
          <w:color w:val="333333"/>
          <w:sz w:val="22"/>
          <w:szCs w:val="22"/>
        </w:rPr>
        <w:t xml:space="preserve"> o </w:t>
      </w:r>
      <w:r w:rsidRPr="00351BEC">
        <w:rPr>
          <w:rStyle w:val="Textoennegrita"/>
          <w:rFonts w:ascii="Arial" w:hAnsi="Arial" w:cs="Arial"/>
          <w:b w:val="0"/>
          <w:color w:val="333333"/>
          <w:sz w:val="22"/>
          <w:szCs w:val="22"/>
          <w:bdr w:val="none" w:sz="0" w:space="0" w:color="auto" w:frame="1"/>
        </w:rPr>
        <w:t>biológico</w:t>
      </w:r>
      <w:r w:rsidRPr="00351BEC">
        <w:rPr>
          <w:rFonts w:ascii="Arial" w:hAnsi="Arial" w:cs="Arial"/>
          <w:color w:val="333333"/>
          <w:sz w:val="22"/>
          <w:szCs w:val="22"/>
        </w:rPr>
        <w:t xml:space="preserve">, que atentan contra la integridad de la naturaleza, llegando a ser nocivo no solo para el ambiente, sino también para los </w:t>
      </w:r>
      <w:r w:rsidRPr="00351BEC">
        <w:rPr>
          <w:rStyle w:val="Textoennegrita"/>
          <w:rFonts w:ascii="Arial" w:hAnsi="Arial" w:cs="Arial"/>
          <w:b w:val="0"/>
          <w:color w:val="333333"/>
          <w:sz w:val="22"/>
          <w:szCs w:val="22"/>
          <w:bdr w:val="none" w:sz="0" w:space="0" w:color="auto" w:frame="1"/>
        </w:rPr>
        <w:t>seres vivos</w:t>
      </w:r>
      <w:r w:rsidRPr="00351BEC">
        <w:rPr>
          <w:rFonts w:ascii="Arial" w:hAnsi="Arial" w:cs="Arial"/>
          <w:color w:val="333333"/>
          <w:sz w:val="22"/>
          <w:szCs w:val="22"/>
        </w:rPr>
        <w:t xml:space="preserve"> que vivimos en él. Igualmente, cuando la contaminación ambiental se instaura también se va afectando el bienestar de la población; progresando en muchos de los casos a ser perjudiciales no solo para la vida humana, sino también para la vida animal y la existencia de las especies de flora.</w:t>
      </w:r>
    </w:p>
    <w:p w:rsidR="00351BEC" w:rsidRPr="00351BEC" w:rsidRDefault="00351BEC" w:rsidP="00351BEC">
      <w:pPr>
        <w:spacing w:after="0" w:line="389" w:lineRule="atLeast"/>
        <w:jc w:val="both"/>
        <w:textAlignment w:val="baseline"/>
        <w:rPr>
          <w:rFonts w:ascii="Arial" w:eastAsia="Times New Roman" w:hAnsi="Arial" w:cs="Arial"/>
          <w:color w:val="333333"/>
          <w:lang w:eastAsia="es-MX"/>
        </w:rPr>
      </w:pPr>
      <w:r w:rsidRPr="00351BEC">
        <w:rPr>
          <w:rFonts w:ascii="Arial" w:eastAsia="Times New Roman" w:hAnsi="Arial" w:cs="Arial"/>
          <w:color w:val="333333"/>
          <w:lang w:eastAsia="es-MX"/>
        </w:rPr>
        <w:lastRenderedPageBreak/>
        <w:t xml:space="preserve">El mecanismo de producción de la </w:t>
      </w:r>
      <w:r w:rsidRPr="00351BEC">
        <w:rPr>
          <w:rFonts w:ascii="Arial" w:eastAsia="Times New Roman" w:hAnsi="Arial" w:cs="Arial"/>
          <w:bCs/>
          <w:color w:val="333333"/>
          <w:bdr w:val="none" w:sz="0" w:space="0" w:color="auto" w:frame="1"/>
          <w:lang w:eastAsia="es-MX"/>
        </w:rPr>
        <w:t>contaminación del ambiente</w:t>
      </w:r>
      <w:r w:rsidRPr="00351BEC">
        <w:rPr>
          <w:rFonts w:ascii="Arial" w:eastAsia="Times New Roman" w:hAnsi="Arial" w:cs="Arial"/>
          <w:color w:val="333333"/>
          <w:lang w:eastAsia="es-MX"/>
        </w:rPr>
        <w:t xml:space="preserve"> se asocia a la incorporación de cuerpos que atraen las sustancias sólidas; líquidas y gaseosas, incluso la combinación de todas ellas; alterando las condiciones naturales que lo han acreditado desde sus orígenes como un entorno ideal para los seres vivos.</w:t>
      </w:r>
    </w:p>
    <w:p w:rsidR="00351BEC" w:rsidRPr="00351BEC" w:rsidRDefault="00351BEC" w:rsidP="00351BEC">
      <w:pPr>
        <w:spacing w:after="0" w:line="389" w:lineRule="atLeast"/>
        <w:jc w:val="both"/>
        <w:textAlignment w:val="baseline"/>
        <w:rPr>
          <w:rFonts w:ascii="Arial" w:eastAsia="Times New Roman" w:hAnsi="Arial" w:cs="Arial"/>
          <w:color w:val="333333"/>
          <w:lang w:eastAsia="es-MX"/>
        </w:rPr>
      </w:pPr>
      <w:r w:rsidRPr="00351BEC">
        <w:rPr>
          <w:rFonts w:ascii="Arial" w:eastAsia="Times New Roman" w:hAnsi="Arial" w:cs="Arial"/>
          <w:color w:val="333333"/>
          <w:lang w:eastAsia="es-MX"/>
        </w:rPr>
        <w:t xml:space="preserve">A medida que el hombre va adquiriendo más poder en la naturaleza; las posibilidades de </w:t>
      </w:r>
      <w:r w:rsidRPr="00351BEC">
        <w:rPr>
          <w:rFonts w:ascii="Arial" w:eastAsia="Times New Roman" w:hAnsi="Arial" w:cs="Arial"/>
          <w:bCs/>
          <w:color w:val="333333"/>
          <w:bdr w:val="none" w:sz="0" w:space="0" w:color="auto" w:frame="1"/>
          <w:lang w:eastAsia="es-MX"/>
        </w:rPr>
        <w:t>empeorar la situación ambiental</w:t>
      </w:r>
      <w:r w:rsidRPr="00351BEC">
        <w:rPr>
          <w:rFonts w:ascii="Arial" w:eastAsia="Times New Roman" w:hAnsi="Arial" w:cs="Arial"/>
          <w:color w:val="333333"/>
          <w:lang w:eastAsia="es-MX"/>
        </w:rPr>
        <w:t xml:space="preserve"> se incrementan si no se toman acciones a tiempo; pues muchas de las actividades realizadas por esta población deterioran las condiciones que integran el medio ideal.</w:t>
      </w:r>
    </w:p>
    <w:p w:rsidR="00351BEC" w:rsidRPr="00351BEC" w:rsidRDefault="00351BEC" w:rsidP="00351BEC">
      <w:pPr>
        <w:spacing w:after="0" w:line="389" w:lineRule="atLeast"/>
        <w:jc w:val="both"/>
        <w:textAlignment w:val="baseline"/>
        <w:rPr>
          <w:rFonts w:ascii="Arial" w:eastAsia="Times New Roman" w:hAnsi="Arial" w:cs="Arial"/>
          <w:color w:val="333333"/>
          <w:lang w:eastAsia="es-MX"/>
        </w:rPr>
      </w:pPr>
      <w:r w:rsidRPr="00351BEC">
        <w:rPr>
          <w:rFonts w:ascii="Arial" w:eastAsia="Times New Roman" w:hAnsi="Arial" w:cs="Arial"/>
          <w:color w:val="333333"/>
          <w:lang w:eastAsia="es-MX"/>
        </w:rPr>
        <w:t xml:space="preserve">El comportamiento social del hombre en conjunto con su cultura siempre va adaptando el ambiente de acuerdo a sus necesidades, y muchas veces estos requerimientos no son compatibles con el equilibrio ecológico; lo que hace que la población humana busque los medios para </w:t>
      </w:r>
      <w:r w:rsidRPr="00351BEC">
        <w:rPr>
          <w:rFonts w:ascii="Arial" w:eastAsia="Times New Roman" w:hAnsi="Arial" w:cs="Arial"/>
          <w:bCs/>
          <w:color w:val="333333"/>
          <w:bdr w:val="none" w:sz="0" w:space="0" w:color="auto" w:frame="1"/>
          <w:lang w:eastAsia="es-MX"/>
        </w:rPr>
        <w:t>mantenerse en confort,</w:t>
      </w:r>
      <w:r w:rsidRPr="00351BEC">
        <w:rPr>
          <w:rFonts w:ascii="Arial" w:eastAsia="Times New Roman" w:hAnsi="Arial" w:cs="Arial"/>
          <w:color w:val="333333"/>
          <w:lang w:eastAsia="es-MX"/>
        </w:rPr>
        <w:t xml:space="preserve"> sea o no bueno para la salud del ecosistema.</w:t>
      </w:r>
    </w:p>
    <w:p w:rsidR="00B75183" w:rsidRDefault="00B75183" w:rsidP="006274CD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B75183" w:rsidRDefault="00B75183" w:rsidP="00B75183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CONTAMINACIÓN DEL AGUA.</w:t>
      </w:r>
    </w:p>
    <w:p w:rsidR="00B75183" w:rsidRPr="00B75183" w:rsidRDefault="00B75183" w:rsidP="00B75183">
      <w:pPr>
        <w:spacing w:after="300" w:line="336" w:lineRule="atLeast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Este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tipo de contaminación</w:t>
      </w:r>
      <w:r w:rsidRPr="00B75183">
        <w:rPr>
          <w:rFonts w:ascii="Arial" w:hAnsi="Arial" w:cs="Arial"/>
          <w:color w:val="333333"/>
        </w:rPr>
        <w:t xml:space="preserve"> puede definirse de muchas formas, una de ellas y la más común es que hace referencia a la acumulación de una o más sustancias ajenas al agua que se han recolectado hasta tal magnitud que van generando una gran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cantidad de consecuencias;</w:t>
      </w:r>
      <w:r w:rsidRPr="00B75183">
        <w:rPr>
          <w:rFonts w:ascii="Arial" w:hAnsi="Arial" w:cs="Arial"/>
          <w:color w:val="333333"/>
        </w:rPr>
        <w:t xml:space="preserve"> entre las cuales se incluye el desequilibrio en la vida de seres vivos como animales, plantas e incluso personas susceptibles de distintas enfermedades.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La contaminación del agua como su nombre lo indica va resaltándose en todos los tipos de agua del planeta, desde océanos, hasta lagos; ríos, entre otros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tipos de aguas</w:t>
      </w:r>
      <w:r w:rsidRPr="00B75183">
        <w:rPr>
          <w:rFonts w:ascii="Arial" w:hAnsi="Arial" w:cs="Arial"/>
          <w:color w:val="333333"/>
        </w:rPr>
        <w:t xml:space="preserve"> dulces y saladas que se encuentran en diferentes regiones.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Por su parte, es necesario recordar que el agua es uno de los elementos indispensables para la vida dentro del Planeta Tierra; ya que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constituye el 75%</w:t>
      </w:r>
      <w:r w:rsidRPr="00B75183">
        <w:rPr>
          <w:rFonts w:ascii="Arial" w:hAnsi="Arial" w:cs="Arial"/>
          <w:color w:val="333333"/>
        </w:rPr>
        <w:t xml:space="preserve"> de toda la superficie además de ser utilizada para una inmensa cantidad de fines.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</w:rPr>
      </w:pPr>
      <w:r w:rsidRPr="00B75183">
        <w:rPr>
          <w:rFonts w:ascii="Arial" w:hAnsi="Arial" w:cs="Arial"/>
          <w:bCs/>
          <w:bdr w:val="none" w:sz="0" w:space="0" w:color="auto" w:frame="1"/>
        </w:rPr>
        <w:t>¿Por qué es importante cuidar el agua?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El agua se usa para los humanos, en principio para la toma; para la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alimentación y la higiene</w:t>
      </w:r>
      <w:r w:rsidRPr="00B75183">
        <w:rPr>
          <w:rFonts w:ascii="Arial" w:hAnsi="Arial" w:cs="Arial"/>
          <w:color w:val="333333"/>
        </w:rPr>
        <w:t>, mientras que también es esencial para mantener vivas todas las especies de plantas y animales; ya que es su fuente vital durante cada día que pasa.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lastRenderedPageBreak/>
        <w:t xml:space="preserve">El planeta dentro de sus mares y océanos, el 97% de sus aguas pertenecen a aguas saladas, mientras que el porcentaje que sobra es de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agua dulce dada en los ríos</w:t>
      </w:r>
      <w:r w:rsidRPr="00B75183">
        <w:rPr>
          <w:rFonts w:ascii="Arial" w:hAnsi="Arial" w:cs="Arial"/>
          <w:color w:val="333333"/>
        </w:rPr>
        <w:t>; arroyos, lagos y lagunas. Justamente ese 3% es el único que queda para la sobrevivencia de todos los habitantes del mundo; es decir la consumible.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>Es entonces cuando se resume que la contaminación del agua es cualquier modificación tanto química como física o biológica que altera la calidad del agua en todos sus contextos y que por lo tanto va describiendo un gran efecto dañino en quienes la consumen; como los humanos, las plantas y todas las especies de la fauna.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Por ende, hay infinidades de consecuencias dadas por la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utilización de agua</w:t>
      </w:r>
      <w:r w:rsidRPr="00B75183">
        <w:rPr>
          <w:rFonts w:ascii="Arial" w:hAnsi="Arial" w:cs="Arial"/>
          <w:color w:val="333333"/>
        </w:rPr>
        <w:t xml:space="preserve"> contaminada para el consumo; inclusive haciendo desaparecer muchos tipos de especies animales; debido al cambio natural del ecosistema saludable.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residuos contaminantes</w:t>
      </w:r>
      <w:r w:rsidRPr="00B75183">
        <w:rPr>
          <w:rFonts w:ascii="Arial" w:hAnsi="Arial" w:cs="Arial"/>
          <w:color w:val="333333"/>
        </w:rPr>
        <w:t>; de igual modo van creando una especie de nutrición para componentes que nacen a partir de este mismo ciclo, por ejemplo las algas invasoras; haciendo que sea mucho más complejo evadirlas y preparar un entorno saludable curando todas las aguas.</w:t>
      </w:r>
    </w:p>
    <w:p w:rsidR="00B75183" w:rsidRPr="00B75183" w:rsidRDefault="00B75183" w:rsidP="00B75183">
      <w:pPr>
        <w:pStyle w:val="Sinespaciado"/>
        <w:jc w:val="center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noProof/>
          <w:color w:val="333333"/>
          <w:lang w:eastAsia="es-MX"/>
        </w:rPr>
        <w:drawing>
          <wp:inline distT="0" distB="0" distL="0" distR="0" wp14:anchorId="2B347917" wp14:editId="1716385B">
            <wp:extent cx="4536374" cy="3404408"/>
            <wp:effectExtent l="0" t="0" r="0" b="5715"/>
            <wp:docPr id="5" name="Imagen 5" descr="contaminación del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minación del agu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84" cy="340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83" w:rsidRDefault="00B75183" w:rsidP="00B75183">
      <w:pPr>
        <w:pStyle w:val="Sinespaciado"/>
        <w:jc w:val="both"/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</w:pPr>
    </w:p>
    <w:p w:rsidR="00B75183" w:rsidRDefault="00B75183" w:rsidP="00B75183">
      <w:pPr>
        <w:pStyle w:val="Sinespaciado"/>
        <w:jc w:val="both"/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</w:pP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</w:rPr>
      </w:pPr>
      <w:r w:rsidRPr="00B75183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lastRenderedPageBreak/>
        <w:t>Actividades Humanas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</w:rPr>
      </w:pPr>
      <w:r w:rsidRPr="00B75183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Fuentes puntuales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Estas fuentes son las que van descargando agentes contaminantes de distinta severidad en las diferentes localizaciones de cualquier país; estas normalmente van abarcando tuberías o alcantarillas en el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agua superficial</w:t>
      </w:r>
      <w:r w:rsidRPr="00B75183">
        <w:rPr>
          <w:rFonts w:ascii="Arial" w:hAnsi="Arial" w:cs="Arial"/>
          <w:color w:val="333333"/>
        </w:rPr>
        <w:t>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>Dentro de los ejemplos citados en estas fuentes se encuentran las fábricas; las plantas de tratamiento para las aguas negras o aguas residuales; pozos de petróleo y buques de petróleo.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</w:rPr>
      </w:pPr>
      <w:r w:rsidRPr="00B75183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Fuentes difusas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A diferencia de las anteriores; estas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fuentes contaminantes</w:t>
      </w:r>
      <w:r w:rsidRPr="00B75183">
        <w:rPr>
          <w:rFonts w:ascii="Arial" w:hAnsi="Arial" w:cs="Arial"/>
          <w:color w:val="333333"/>
        </w:rPr>
        <w:t xml:space="preserve"> son las que a ciencia cierta no pueden especificarse con determinación y exactitud alguna.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Los ejemplos que caben dentro de este tipo de fuentes son el tráfico;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agentes contaminantes</w:t>
      </w:r>
      <w:r w:rsidRPr="00B75183">
        <w:rPr>
          <w:rFonts w:ascii="Arial" w:hAnsi="Arial" w:cs="Arial"/>
          <w:color w:val="333333"/>
        </w:rPr>
        <w:t xml:space="preserve">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desplazados</w:t>
      </w:r>
      <w:r w:rsidRPr="00B75183">
        <w:rPr>
          <w:rFonts w:ascii="Arial" w:hAnsi="Arial" w:cs="Arial"/>
          <w:color w:val="333333"/>
        </w:rPr>
        <w:t xml:space="preserve"> a través de los ríos; agentes contaminantes que entran por medio de las aguas subterráneas y se sabe que son difusas ya que no puede controlarse su origen al ser totalmente descentralizado.</w:t>
      </w:r>
    </w:p>
    <w:p w:rsidR="00B75183" w:rsidRDefault="00B75183" w:rsidP="00B75183">
      <w:pPr>
        <w:pStyle w:val="Sinespaciado"/>
        <w:jc w:val="both"/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</w:pPr>
      <w:r w:rsidRPr="00B75183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Aguas residuales</w:t>
      </w:r>
    </w:p>
    <w:p w:rsidR="007C2202" w:rsidRPr="00B75183" w:rsidRDefault="007C2202" w:rsidP="00B75183">
      <w:pPr>
        <w:pStyle w:val="Sinespaciado"/>
        <w:jc w:val="both"/>
        <w:rPr>
          <w:rFonts w:ascii="Arial" w:hAnsi="Arial" w:cs="Arial"/>
        </w:rPr>
      </w:pP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Otro de los causantes comunes de la contaminación del agua son los desperdicios y desechos sólidos u orgánicos como las heces, la orina; así como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residuos de lavandería</w:t>
      </w:r>
      <w:r w:rsidRPr="00B75183">
        <w:rPr>
          <w:rFonts w:ascii="Arial" w:hAnsi="Arial" w:cs="Arial"/>
          <w:color w:val="333333"/>
        </w:rPr>
        <w:t>, requiriendo un buen tratamiento para aguas negras y estableciéndolo como una prioridad para la vida.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La eliminación de las aguas residuales es un contexto que muchas organizaciones han empezado a emprender.  Sin embargo, esto se complica en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países desarrollados</w:t>
      </w:r>
      <w:r w:rsidRPr="00B75183">
        <w:rPr>
          <w:rFonts w:ascii="Arial" w:hAnsi="Arial" w:cs="Arial"/>
          <w:color w:val="333333"/>
        </w:rPr>
        <w:t xml:space="preserve"> debido a que muchos habitantes no tienen la accesibilidad a todas las condiciones sanitarias que para la vida se requiere.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Este tipo de aguas, no son más que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causas de muchos problemas</w:t>
      </w:r>
      <w:r w:rsidRPr="00B75183">
        <w:rPr>
          <w:rFonts w:ascii="Arial" w:hAnsi="Arial" w:cs="Arial"/>
          <w:color w:val="333333"/>
        </w:rPr>
        <w:t>, uno de ellos la extensión de la contaminación hídrica ya que son las zonas donde todos suelen depositar cualquier agente contaminante; productos químicos y también sustancias farmacéuticas que dañan por completo la estructura higiénica del agua generando otros problemas.</w:t>
      </w:r>
    </w:p>
    <w:p w:rsidR="007C2202" w:rsidRDefault="007C2202" w:rsidP="00B75183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B75183" w:rsidRPr="007C2202" w:rsidRDefault="00B75183" w:rsidP="00B75183">
      <w:pPr>
        <w:pStyle w:val="Sinespaciado"/>
        <w:jc w:val="both"/>
        <w:rPr>
          <w:rFonts w:ascii="Arial" w:hAnsi="Arial" w:cs="Arial"/>
        </w:rPr>
      </w:pPr>
      <w:r w:rsidRPr="007C2202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Desechos industriales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Las industrias representan a una importante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fuente de contaminación</w:t>
      </w:r>
      <w:r w:rsidRPr="00B75183">
        <w:rPr>
          <w:rFonts w:ascii="Arial" w:hAnsi="Arial" w:cs="Arial"/>
          <w:color w:val="333333"/>
        </w:rPr>
        <w:t xml:space="preserve"> para el agua, dado a que provoca resultados realmente perjudiciales y muchos de ellos permanentes en el medio ambiente.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Por su parte, muchas empresas de trabajo industrial con agua dulce van vertiendo cada uno de los residuos de la planta en sitios naturales como los ríos y los océanos; lo que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provoca acumulación</w:t>
      </w:r>
      <w:r w:rsidRPr="00B75183">
        <w:rPr>
          <w:rFonts w:ascii="Arial" w:hAnsi="Arial" w:cs="Arial"/>
          <w:color w:val="333333"/>
        </w:rPr>
        <w:t xml:space="preserve"> de todos sus desechos químicos utilizados.</w:t>
      </w:r>
    </w:p>
    <w:p w:rsid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Con frecuencia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desechos industriales</w:t>
      </w:r>
      <w:r w:rsidRPr="00B75183">
        <w:rPr>
          <w:rFonts w:ascii="Arial" w:hAnsi="Arial" w:cs="Arial"/>
          <w:color w:val="333333"/>
        </w:rPr>
        <w:t xml:space="preserve"> se basan en Amianto, plomo; mercurio, nitratos; azufre y aceites; componentes que dañan la composición del agua inmediatamente y a la vez; las especies marinas que se encuentran debajo de estas superficies.</w:t>
      </w:r>
    </w:p>
    <w:p w:rsidR="007C2202" w:rsidRPr="00B75183" w:rsidRDefault="007C2202" w:rsidP="00B75183">
      <w:pPr>
        <w:pStyle w:val="Sinespaciado"/>
        <w:jc w:val="both"/>
        <w:rPr>
          <w:rFonts w:ascii="Arial" w:hAnsi="Arial" w:cs="Arial"/>
          <w:color w:val="333333"/>
        </w:rPr>
      </w:pP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</w:rPr>
      </w:pPr>
      <w:r w:rsidRPr="00B75183">
        <w:rPr>
          <w:rFonts w:ascii="Arial" w:hAnsi="Arial" w:cs="Arial"/>
          <w:bCs/>
          <w:bdr w:val="none" w:sz="0" w:space="0" w:color="auto" w:frame="1"/>
        </w:rPr>
        <w:lastRenderedPageBreak/>
        <w:t>Consecuencias de la contaminación del agua</w:t>
      </w:r>
    </w:p>
    <w:p w:rsidR="00B75183" w:rsidRPr="00B75183" w:rsidRDefault="00B75183" w:rsidP="007C2202">
      <w:pPr>
        <w:pStyle w:val="Sinespaciado"/>
        <w:jc w:val="center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noProof/>
          <w:color w:val="333333"/>
          <w:lang w:eastAsia="es-MX"/>
        </w:rPr>
        <w:drawing>
          <wp:inline distT="0" distB="0" distL="0" distR="0" wp14:anchorId="4A7CBC19" wp14:editId="2E48D809">
            <wp:extent cx="4702629" cy="3162977"/>
            <wp:effectExtent l="0" t="0" r="3175" b="0"/>
            <wp:docPr id="1" name="Imagen 1" descr="contaminación del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taminación del agu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71" cy="316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83" w:rsidRPr="007C2202" w:rsidRDefault="00B75183" w:rsidP="00B75183">
      <w:pPr>
        <w:pStyle w:val="Sinespaciado"/>
        <w:jc w:val="both"/>
        <w:rPr>
          <w:rFonts w:ascii="Arial" w:hAnsi="Arial" w:cs="Arial"/>
          <w:b/>
        </w:rPr>
      </w:pPr>
      <w:r w:rsidRPr="007C2202">
        <w:rPr>
          <w:rFonts w:ascii="Arial" w:hAnsi="Arial" w:cs="Arial"/>
          <w:b/>
          <w:bCs/>
          <w:bdr w:val="none" w:sz="0" w:space="0" w:color="auto" w:frame="1"/>
        </w:rPr>
        <w:t>Cadáveres de animales en el agua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Con la contaminación extensa de las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aguas de todo tipo,</w:t>
      </w:r>
      <w:r w:rsidRPr="00B75183">
        <w:rPr>
          <w:rFonts w:ascii="Arial" w:hAnsi="Arial" w:cs="Arial"/>
          <w:color w:val="333333"/>
        </w:rPr>
        <w:t xml:space="preserve"> mares; océanos y ríos; los animales tanto marinos como las aves que se alimentan de esa agua van quedando muertos flotando sobre la superficie.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Sin embargo, las consecuencias se hacen más notorias con respecto a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animales marinos</w:t>
      </w:r>
      <w:r w:rsidRPr="00B75183">
        <w:rPr>
          <w:rFonts w:ascii="Arial" w:hAnsi="Arial" w:cs="Arial"/>
          <w:color w:val="333333"/>
        </w:rPr>
        <w:t>, ya que son los peces; los cangrejos y los delfines los que muchas veces se aprecian muertos sobre el agua, dado a que la contaminación del agua es tan intensa que termina dañando por el completo; el ecosistema de su hábitat personal.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</w:rPr>
      </w:pPr>
      <w:r w:rsidRPr="00B75183">
        <w:rPr>
          <w:rFonts w:ascii="Arial" w:hAnsi="Arial" w:cs="Arial"/>
          <w:bCs/>
          <w:bdr w:val="none" w:sz="0" w:space="0" w:color="auto" w:frame="1"/>
        </w:rPr>
        <w:t>Interrupción de la cadena alimentaria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Al cambiar las condiciones y el estado general del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agua en los mares</w:t>
      </w:r>
      <w:r w:rsidRPr="00B75183">
        <w:rPr>
          <w:rFonts w:ascii="Arial" w:hAnsi="Arial" w:cs="Arial"/>
          <w:color w:val="333333"/>
        </w:rPr>
        <w:t xml:space="preserve"> y en todas sus fuentes, se va alterando progresivamente la efectividad de la cadena alimenticia natural, pues se encuentran diversos contaminantes como el plomo y el cadmio, sustancias que los animales pequeños van consumiendo dentro de la superficie.</w:t>
      </w:r>
    </w:p>
    <w:p w:rsidR="007C2202" w:rsidRDefault="007C2202" w:rsidP="00B75183">
      <w:pPr>
        <w:pStyle w:val="Sinespaciado"/>
        <w:jc w:val="both"/>
        <w:rPr>
          <w:rFonts w:ascii="Arial" w:hAnsi="Arial" w:cs="Arial"/>
          <w:color w:val="333333"/>
        </w:rPr>
      </w:pPr>
    </w:p>
    <w:p w:rsidR="007C2202" w:rsidRDefault="007C2202" w:rsidP="00B75183">
      <w:pPr>
        <w:pStyle w:val="Sinespaciado"/>
        <w:jc w:val="both"/>
        <w:rPr>
          <w:rFonts w:ascii="Arial" w:hAnsi="Arial" w:cs="Arial"/>
          <w:color w:val="333333"/>
        </w:rPr>
      </w:pPr>
    </w:p>
    <w:p w:rsidR="007C2202" w:rsidRDefault="007C2202" w:rsidP="00B75183">
      <w:pPr>
        <w:pStyle w:val="Sinespaciado"/>
        <w:jc w:val="both"/>
        <w:rPr>
          <w:rFonts w:ascii="Arial" w:hAnsi="Arial" w:cs="Arial"/>
          <w:color w:val="333333"/>
        </w:rPr>
      </w:pP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>.</w:t>
      </w:r>
    </w:p>
    <w:p w:rsidR="00B75183" w:rsidRDefault="00B75183" w:rsidP="00B75183">
      <w:pPr>
        <w:pStyle w:val="Sinespaciado"/>
        <w:jc w:val="both"/>
        <w:rPr>
          <w:rFonts w:ascii="Arial" w:hAnsi="Arial" w:cs="Arial"/>
          <w:b/>
          <w:bCs/>
          <w:bdr w:val="none" w:sz="0" w:space="0" w:color="auto" w:frame="1"/>
        </w:rPr>
      </w:pPr>
      <w:r w:rsidRPr="007C2202">
        <w:rPr>
          <w:rFonts w:ascii="Arial" w:hAnsi="Arial" w:cs="Arial"/>
          <w:b/>
          <w:bCs/>
          <w:bdr w:val="none" w:sz="0" w:space="0" w:color="auto" w:frame="1"/>
        </w:rPr>
        <w:lastRenderedPageBreak/>
        <w:t>Destrucción de los tipos de ecosistemas</w:t>
      </w:r>
    </w:p>
    <w:p w:rsidR="007C2202" w:rsidRPr="007C2202" w:rsidRDefault="007C2202" w:rsidP="00B75183">
      <w:pPr>
        <w:pStyle w:val="Sinespaciado"/>
        <w:jc w:val="both"/>
        <w:rPr>
          <w:rFonts w:ascii="Arial" w:hAnsi="Arial" w:cs="Arial"/>
          <w:b/>
        </w:rPr>
      </w:pP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Como consecuencia de la intensa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contaminación del agua</w:t>
      </w:r>
      <w:r w:rsidRPr="00B75183">
        <w:rPr>
          <w:rFonts w:ascii="Arial" w:hAnsi="Arial" w:cs="Arial"/>
          <w:color w:val="333333"/>
        </w:rPr>
        <w:t>; la mayoría de los ecosistemas en el planeta se van afectando pues hacen cambiar tanto la vegetación como su clima y todo lo que hace que las especies que se encuentra dentro de este medio sobrevivan.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Por tanto, al verse modificados; la vida de los animales y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diferentes tipos de vegetación</w:t>
      </w:r>
      <w:r w:rsidRPr="00B75183">
        <w:rPr>
          <w:rFonts w:ascii="Arial" w:hAnsi="Arial" w:cs="Arial"/>
          <w:color w:val="333333"/>
        </w:rPr>
        <w:t xml:space="preserve"> se va deteriorando cada vez más; pues al mismo tiempo deben cambiar los hábitos a los que estaban acostumbrados para poder sobrevivir dentro de ese entorno natural.</w:t>
      </w:r>
    </w:p>
    <w:p w:rsid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Debido a la contaminación del agua, muchos ecosistemas pueden ser modificados o destruidos; ya que los animales se mueren o modifican sus hábitos para sobrevivir. Esta contaminación </w:t>
      </w:r>
      <w:r w:rsidR="000E3610" w:rsidRPr="00B75183">
        <w:rPr>
          <w:rFonts w:ascii="Arial" w:hAnsi="Arial" w:cs="Arial"/>
          <w:color w:val="333333"/>
        </w:rPr>
        <w:t>está</w:t>
      </w:r>
      <w:r w:rsidRPr="00B75183">
        <w:rPr>
          <w:rFonts w:ascii="Arial" w:hAnsi="Arial" w:cs="Arial"/>
          <w:color w:val="333333"/>
        </w:rPr>
        <w:t xml:space="preserve"> producida por el descuido de los humanos al desechar residuos contaminados en las aguas.</w:t>
      </w:r>
    </w:p>
    <w:p w:rsidR="000E3610" w:rsidRPr="00B75183" w:rsidRDefault="000E3610" w:rsidP="00B75183">
      <w:pPr>
        <w:pStyle w:val="Sinespaciado"/>
        <w:jc w:val="both"/>
        <w:rPr>
          <w:rFonts w:ascii="Arial" w:hAnsi="Arial" w:cs="Arial"/>
          <w:color w:val="333333"/>
        </w:rPr>
      </w:pPr>
    </w:p>
    <w:p w:rsidR="000E3610" w:rsidRPr="000E3610" w:rsidRDefault="000E3610" w:rsidP="000E3610">
      <w:pPr>
        <w:pStyle w:val="Sinespaciado"/>
        <w:jc w:val="center"/>
        <w:rPr>
          <w:rFonts w:ascii="Arial" w:hAnsi="Arial" w:cs="Arial"/>
          <w:b/>
          <w:bCs/>
          <w:i/>
          <w:bdr w:val="none" w:sz="0" w:space="0" w:color="auto" w:frame="1"/>
        </w:rPr>
      </w:pPr>
      <w:r w:rsidRPr="000E3610">
        <w:rPr>
          <w:rFonts w:ascii="Arial" w:hAnsi="Arial" w:cs="Arial"/>
          <w:b/>
          <w:bCs/>
          <w:i/>
          <w:bdr w:val="none" w:sz="0" w:space="0" w:color="auto" w:frame="1"/>
        </w:rPr>
        <w:t>Que se puede Hacer hoy en 2018 en adelante</w:t>
      </w:r>
    </w:p>
    <w:p w:rsidR="00B75183" w:rsidRPr="000E3610" w:rsidRDefault="00B75183" w:rsidP="00B75183">
      <w:pPr>
        <w:pStyle w:val="Sinespaciado"/>
        <w:jc w:val="both"/>
        <w:rPr>
          <w:rFonts w:ascii="Arial" w:hAnsi="Arial" w:cs="Arial"/>
          <w:b/>
          <w:bCs/>
        </w:rPr>
      </w:pPr>
      <w:r w:rsidRPr="000E3610">
        <w:rPr>
          <w:rFonts w:ascii="Arial" w:hAnsi="Arial" w:cs="Arial"/>
          <w:b/>
          <w:bCs/>
          <w:bdr w:val="none" w:sz="0" w:space="0" w:color="auto" w:frame="1"/>
        </w:rPr>
        <w:t>Reivindicación industrial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Como es bien sabido, la industria ha tenido la mayor porción de culpabilidad con relación a la contaminación del agua; así como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otros tipos de contaminaciones</w:t>
      </w:r>
      <w:r w:rsidRPr="00B75183">
        <w:rPr>
          <w:rFonts w:ascii="Arial" w:hAnsi="Arial" w:cs="Arial"/>
          <w:color w:val="333333"/>
        </w:rPr>
        <w:t>. Por ende; es el momento de que la reivindicación de esta parte de las actividades humanas haga un esfuerzo en la recuperación del planeta.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Por tanto, ahora se han aprobado leyes que </w:t>
      </w:r>
      <w:proofErr w:type="spellStart"/>
      <w:r w:rsidRPr="00B75183">
        <w:rPr>
          <w:rFonts w:ascii="Arial" w:hAnsi="Arial" w:cs="Arial"/>
          <w:color w:val="333333"/>
        </w:rPr>
        <w:t>forzan</w:t>
      </w:r>
      <w:proofErr w:type="spellEnd"/>
      <w:r w:rsidRPr="00B75183">
        <w:rPr>
          <w:rFonts w:ascii="Arial" w:hAnsi="Arial" w:cs="Arial"/>
          <w:color w:val="333333"/>
        </w:rPr>
        <w:t xml:space="preserve"> a que las industrias empiecen a limpiar los desperdicios que van dejando en el entorno; incluyendo aguas y superficies terrestres; de manera de reducir los agentes contaminantes que progresivamente se van haciendo parte del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ciclo vital del agua.</w:t>
      </w:r>
    </w:p>
    <w:p w:rsidR="00B75183" w:rsidRPr="000E3610" w:rsidRDefault="00B75183" w:rsidP="00B75183">
      <w:pPr>
        <w:pStyle w:val="Sinespaciado"/>
        <w:jc w:val="both"/>
        <w:rPr>
          <w:rFonts w:ascii="Arial" w:hAnsi="Arial" w:cs="Arial"/>
          <w:b/>
        </w:rPr>
      </w:pPr>
      <w:r w:rsidRPr="000E3610">
        <w:rPr>
          <w:rFonts w:ascii="Arial" w:hAnsi="Arial" w:cs="Arial"/>
          <w:b/>
          <w:bCs/>
          <w:bdr w:val="none" w:sz="0" w:space="0" w:color="auto" w:frame="1"/>
        </w:rPr>
        <w:t>Medios de Transporte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Después de seleccionar automóviles eléctricos, automáticamente los habitantes empezarán a reducir la proporción de contaminación del agua; pues no hay gases que afecten la atmósfera, no hay nubes con vapor de agua acidificado y con ello;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no hay lluvias ácidas</w:t>
      </w:r>
      <w:r w:rsidRPr="00B75183">
        <w:rPr>
          <w:rFonts w:ascii="Arial" w:hAnsi="Arial" w:cs="Arial"/>
          <w:color w:val="333333"/>
        </w:rPr>
        <w:t>, que son una de las principales formas de contaminar el líquido vital.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Al no tener aceites de motor, anticongelantes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ni productos químicos</w:t>
      </w:r>
      <w:r w:rsidRPr="00B75183">
        <w:rPr>
          <w:rFonts w:ascii="Arial" w:hAnsi="Arial" w:cs="Arial"/>
          <w:color w:val="333333"/>
        </w:rPr>
        <w:t xml:space="preserve"> para autos que son contaminantes para el agua, se disminuirá enormemente la contaminación hídrica que se ha sustentado de ellos durante largos años.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Así mismo, debes darle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mantenimiento al vehículo</w:t>
      </w:r>
      <w:r w:rsidRPr="00B75183">
        <w:rPr>
          <w:rFonts w:ascii="Arial" w:hAnsi="Arial" w:cs="Arial"/>
          <w:color w:val="333333"/>
        </w:rPr>
        <w:t xml:space="preserve"> para que los desperdicios no sean arrojados al ambiente o desechados a las afluencias de agua, puesto que sin duda van dejando un impacto que perjudica enormemente la vitalidad del medio ambiente.</w:t>
      </w:r>
    </w:p>
    <w:p w:rsidR="00B75183" w:rsidRPr="000E3610" w:rsidRDefault="00B75183" w:rsidP="00B75183">
      <w:pPr>
        <w:pStyle w:val="Sinespaciado"/>
        <w:jc w:val="both"/>
        <w:rPr>
          <w:rFonts w:ascii="Arial" w:hAnsi="Arial" w:cs="Arial"/>
          <w:b/>
        </w:rPr>
      </w:pPr>
      <w:r w:rsidRPr="000E3610">
        <w:rPr>
          <w:rFonts w:ascii="Arial" w:hAnsi="Arial" w:cs="Arial"/>
          <w:b/>
          <w:bCs/>
          <w:bdr w:val="none" w:sz="0" w:space="0" w:color="auto" w:frame="1"/>
        </w:rPr>
        <w:t>Propuestas agrícolas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En parte, las actividades agrícolas también han dejado muchas consecuencias en el maltrato de la salubridad del agua, por lo que se han propuesto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algunas soluciones</w:t>
      </w:r>
      <w:r w:rsidRPr="00B75183">
        <w:rPr>
          <w:rFonts w:ascii="Arial" w:hAnsi="Arial" w:cs="Arial"/>
          <w:color w:val="333333"/>
        </w:rPr>
        <w:t xml:space="preserve"> en cuanto al sistema agrícola de todo el mundo.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Esas soluciones van reduciendo la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cantidad de contaminación</w:t>
      </w:r>
      <w:r w:rsidRPr="00B75183">
        <w:rPr>
          <w:rFonts w:ascii="Arial" w:hAnsi="Arial" w:cs="Arial"/>
          <w:color w:val="333333"/>
        </w:rPr>
        <w:t xml:space="preserve"> en los distintos tipos de aguas; como océanos, ríos o arroyos. Las propuestas se centran en abandonar la gran cantidad por una cantidad suficiente de fertilizantes, pesticidas, </w:t>
      </w:r>
      <w:r w:rsidRPr="00B75183">
        <w:rPr>
          <w:rFonts w:ascii="Arial" w:hAnsi="Arial" w:cs="Arial"/>
          <w:color w:val="333333"/>
        </w:rPr>
        <w:lastRenderedPageBreak/>
        <w:t xml:space="preserve">entre otros. Cada uno de estos químicos al usarse constantemente se </w:t>
      </w:r>
      <w:proofErr w:type="gramStart"/>
      <w:r w:rsidRPr="00B75183">
        <w:rPr>
          <w:rFonts w:ascii="Arial" w:hAnsi="Arial" w:cs="Arial"/>
          <w:color w:val="333333"/>
        </w:rPr>
        <w:t>van</w:t>
      </w:r>
      <w:proofErr w:type="gramEnd"/>
      <w:r w:rsidRPr="00B75183">
        <w:rPr>
          <w:rFonts w:ascii="Arial" w:hAnsi="Arial" w:cs="Arial"/>
          <w:color w:val="333333"/>
        </w:rPr>
        <w:t xml:space="preserve"> añadiendo al ciclo del agua, lo que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garantice que la salubridad</w:t>
      </w:r>
      <w:r w:rsidRPr="00B75183">
        <w:rPr>
          <w:rFonts w:ascii="Arial" w:hAnsi="Arial" w:cs="Arial"/>
          <w:color w:val="333333"/>
        </w:rPr>
        <w:t xml:space="preserve"> se afecte y con ello, se dé lugar a todas sus consecuencias.</w:t>
      </w:r>
    </w:p>
    <w:p w:rsidR="000E3610" w:rsidRDefault="000E3610" w:rsidP="00B75183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B75183" w:rsidRPr="000E3610" w:rsidRDefault="00B75183" w:rsidP="00B75183">
      <w:pPr>
        <w:pStyle w:val="Sinespaciado"/>
        <w:jc w:val="both"/>
        <w:rPr>
          <w:rFonts w:ascii="Arial" w:hAnsi="Arial" w:cs="Arial"/>
        </w:rPr>
      </w:pPr>
      <w:r w:rsidRPr="000E361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Atención a los residuos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Al desechar de forma adecuada los desperdicios de productos u objetos que se van usando día a día; resulta mucho más fácil hacer que el agua esté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desprovista de contaminación</w:t>
      </w:r>
      <w:r w:rsidRPr="00B75183">
        <w:rPr>
          <w:rFonts w:ascii="Arial" w:hAnsi="Arial" w:cs="Arial"/>
          <w:color w:val="333333"/>
        </w:rPr>
        <w:t>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Igualmente, el manejo adecuado de los residuos que han sido desechados ayudará de gran forma a controlar el ingreso de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agentes externos</w:t>
      </w:r>
      <w:r w:rsidRPr="00B75183">
        <w:rPr>
          <w:rFonts w:ascii="Arial" w:hAnsi="Arial" w:cs="Arial"/>
          <w:color w:val="333333"/>
        </w:rPr>
        <w:t xml:space="preserve"> al ciclo del agua; pues son los que en principio van afectando toda la superficie hídrica en cualquiera de sus formas.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Todo radica en evitar almacenar residuos en el cauce del agua, así como también controlar el escurrimiento a donde los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 xml:space="preserve">desperdicios del día </w:t>
      </w:r>
      <w:r w:rsidRPr="00B75183">
        <w:rPr>
          <w:rFonts w:ascii="Arial" w:hAnsi="Arial" w:cs="Arial"/>
          <w:color w:val="333333"/>
        </w:rPr>
        <w:t>suelen llegar; así se evitará la contaminación enormemente.</w:t>
      </w:r>
    </w:p>
    <w:p w:rsidR="000E3610" w:rsidRDefault="000E3610" w:rsidP="00B75183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B75183" w:rsidRPr="000E3610" w:rsidRDefault="00B75183" w:rsidP="00B75183">
      <w:pPr>
        <w:pStyle w:val="Sinespaciado"/>
        <w:jc w:val="both"/>
        <w:rPr>
          <w:rFonts w:ascii="Arial" w:hAnsi="Arial" w:cs="Arial"/>
        </w:rPr>
      </w:pPr>
      <w:r w:rsidRPr="000E361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Filtrar el agua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Son varias las soluciones que existen para prevenir la contaminación del agua. Gran parte de ellas se basan en filtrar el agua; de forma que la misma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siga su curso sin obstáculos</w:t>
      </w:r>
      <w:r w:rsidRPr="00B75183">
        <w:rPr>
          <w:rFonts w:ascii="Arial" w:hAnsi="Arial" w:cs="Arial"/>
          <w:color w:val="333333"/>
        </w:rPr>
        <w:t xml:space="preserve"> o sin agentes externos que se integren a su composición y llegue a contaminar todo el espacio con el paso del tiempo.</w:t>
      </w:r>
    </w:p>
    <w:p w:rsidR="00B75183" w:rsidRPr="00B75183" w:rsidRDefault="00B75183" w:rsidP="00B75183">
      <w:pPr>
        <w:pStyle w:val="Sinespaciado"/>
        <w:jc w:val="both"/>
        <w:rPr>
          <w:rFonts w:ascii="Arial" w:hAnsi="Arial" w:cs="Arial"/>
          <w:color w:val="333333"/>
        </w:rPr>
      </w:pPr>
      <w:r w:rsidRPr="00B75183">
        <w:rPr>
          <w:rFonts w:ascii="Arial" w:hAnsi="Arial" w:cs="Arial"/>
          <w:color w:val="333333"/>
        </w:rPr>
        <w:t xml:space="preserve">Lleva a cabo cada una de estas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propuestas de cuidado</w:t>
      </w:r>
      <w:r w:rsidRPr="00B75183">
        <w:rPr>
          <w:rFonts w:ascii="Arial" w:hAnsi="Arial" w:cs="Arial"/>
          <w:color w:val="333333"/>
        </w:rPr>
        <w:t xml:space="preserve"> para el ambiente e impide que la contaminación siga avanzando hasta </w:t>
      </w:r>
      <w:r w:rsidRPr="00B75183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acabar con la vida</w:t>
      </w:r>
      <w:r w:rsidRPr="00B75183">
        <w:rPr>
          <w:rFonts w:ascii="Arial" w:hAnsi="Arial" w:cs="Arial"/>
          <w:color w:val="333333"/>
        </w:rPr>
        <w:t xml:space="preserve"> del planeta y todos sus seres vivos.</w:t>
      </w:r>
    </w:p>
    <w:p w:rsidR="008C7981" w:rsidRDefault="008C7981" w:rsidP="008C7981">
      <w:pPr>
        <w:pStyle w:val="Sinespaciado"/>
        <w:jc w:val="both"/>
        <w:rPr>
          <w:rFonts w:ascii="Arial" w:hAnsi="Arial" w:cs="Arial"/>
        </w:rPr>
      </w:pPr>
    </w:p>
    <w:p w:rsidR="008C7981" w:rsidRDefault="008C7981" w:rsidP="008C7981">
      <w:pPr>
        <w:pStyle w:val="Sinespaciado"/>
        <w:jc w:val="both"/>
        <w:rPr>
          <w:rFonts w:ascii="Arial" w:hAnsi="Arial" w:cs="Arial"/>
        </w:rPr>
      </w:pPr>
      <w:r w:rsidRPr="008C7981">
        <w:rPr>
          <w:rFonts w:ascii="Arial" w:hAnsi="Arial" w:cs="Arial"/>
          <w:b/>
          <w:sz w:val="28"/>
        </w:rPr>
        <w:t>Contaminación  del  aire</w:t>
      </w:r>
    </w:p>
    <w:p w:rsidR="008C7981" w:rsidRPr="008C7981" w:rsidRDefault="008C7981" w:rsidP="008C7981">
      <w:pPr>
        <w:pStyle w:val="Sinespaciado"/>
        <w:jc w:val="both"/>
        <w:rPr>
          <w:rFonts w:ascii="Arial" w:hAnsi="Arial" w:cs="Arial"/>
        </w:rPr>
      </w:pPr>
      <w:r w:rsidRPr="008C7981">
        <w:rPr>
          <w:rFonts w:ascii="Arial" w:hAnsi="Arial" w:cs="Arial"/>
        </w:rPr>
        <w:t>Que es, causas, consecuencias y soluciones</w:t>
      </w:r>
    </w:p>
    <w:p w:rsidR="008C7981" w:rsidRPr="008C7981" w:rsidRDefault="008C7981" w:rsidP="008C7981">
      <w:pPr>
        <w:pStyle w:val="Sinespaciado"/>
        <w:jc w:val="center"/>
        <w:rPr>
          <w:rFonts w:ascii="Arial" w:hAnsi="Arial" w:cs="Arial"/>
          <w:color w:val="F70D28"/>
          <w:bdr w:val="none" w:sz="0" w:space="0" w:color="auto" w:frame="1"/>
        </w:rPr>
      </w:pPr>
      <w:r w:rsidRPr="008C7981">
        <w:rPr>
          <w:rFonts w:ascii="Arial" w:hAnsi="Arial" w:cs="Arial"/>
          <w:color w:val="53585C"/>
        </w:rPr>
        <w:fldChar w:fldCharType="begin"/>
      </w:r>
      <w:r w:rsidRPr="008C7981">
        <w:rPr>
          <w:rFonts w:ascii="Arial" w:hAnsi="Arial" w:cs="Arial"/>
          <w:color w:val="53585C"/>
        </w:rPr>
        <w:instrText xml:space="preserve"> HYPERLINK "https://cumbrepuebloscop20.org/wp-content/uploads/2017/10/contaminación-del-aire-3.jpg" </w:instrText>
      </w:r>
      <w:r w:rsidRPr="008C7981">
        <w:rPr>
          <w:rFonts w:ascii="Arial" w:hAnsi="Arial" w:cs="Arial"/>
          <w:color w:val="53585C"/>
        </w:rPr>
        <w:fldChar w:fldCharType="separate"/>
      </w:r>
      <w:r w:rsidRPr="008C7981">
        <w:rPr>
          <w:rFonts w:ascii="Arial" w:hAnsi="Arial" w:cs="Arial"/>
          <w:noProof/>
          <w:color w:val="F70D28"/>
          <w:bdr w:val="none" w:sz="0" w:space="0" w:color="auto" w:frame="1"/>
          <w:lang w:eastAsia="es-MX"/>
        </w:rPr>
        <w:drawing>
          <wp:inline distT="0" distB="0" distL="0" distR="0" wp14:anchorId="0E31E69D" wp14:editId="2B68BD59">
            <wp:extent cx="3245230" cy="1806288"/>
            <wp:effectExtent l="0" t="0" r="0" b="3810"/>
            <wp:docPr id="6" name="Imagen 6" descr="contaminación del air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aminación del air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69" cy="18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981" w:rsidRPr="008C7981" w:rsidRDefault="008C7981" w:rsidP="008C7981">
      <w:pPr>
        <w:pStyle w:val="Sinespaciado"/>
        <w:jc w:val="both"/>
        <w:rPr>
          <w:rFonts w:ascii="Arial" w:hAnsi="Arial" w:cs="Arial"/>
          <w:color w:val="53585C"/>
        </w:rPr>
      </w:pPr>
      <w:r w:rsidRPr="008C7981">
        <w:rPr>
          <w:rFonts w:ascii="Arial" w:hAnsi="Arial" w:cs="Arial"/>
          <w:color w:val="53585C"/>
        </w:rPr>
        <w:fldChar w:fldCharType="end"/>
      </w:r>
    </w:p>
    <w:p w:rsidR="008C7981" w:rsidRPr="008C7981" w:rsidRDefault="008C7981" w:rsidP="008C7981">
      <w:pPr>
        <w:pStyle w:val="Sinespaciado"/>
        <w:jc w:val="both"/>
        <w:rPr>
          <w:rFonts w:ascii="Arial" w:hAnsi="Arial" w:cs="Arial"/>
          <w:color w:val="333333"/>
        </w:rPr>
      </w:pPr>
      <w:r w:rsidRPr="008C7981">
        <w:rPr>
          <w:rFonts w:ascii="Arial" w:hAnsi="Arial" w:cs="Arial"/>
          <w:color w:val="333333"/>
        </w:rPr>
        <w:lastRenderedPageBreak/>
        <w:br/>
      </w:r>
    </w:p>
    <w:p w:rsidR="008C7981" w:rsidRDefault="008C7981" w:rsidP="008C7981">
      <w:pPr>
        <w:pStyle w:val="Sinespaciado"/>
        <w:jc w:val="both"/>
        <w:rPr>
          <w:rFonts w:ascii="Arial" w:hAnsi="Arial" w:cs="Arial"/>
          <w:color w:val="333333"/>
        </w:rPr>
      </w:pPr>
      <w:r w:rsidRPr="008C7981">
        <w:rPr>
          <w:rFonts w:ascii="Arial" w:hAnsi="Arial" w:cs="Arial"/>
          <w:color w:val="333333"/>
        </w:rPr>
        <w:t xml:space="preserve">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contaminación del aire</w:t>
      </w:r>
      <w:r w:rsidRPr="008C7981">
        <w:rPr>
          <w:rFonts w:ascii="Arial" w:hAnsi="Arial" w:cs="Arial"/>
          <w:color w:val="333333"/>
        </w:rPr>
        <w:t xml:space="preserve"> suele ser un problema ambiental que se ha ido agravando con el paso de los años y tiene múltiples causas; producto de la vida industrial de todo el planeta.</w:t>
      </w:r>
    </w:p>
    <w:p w:rsidR="0064150B" w:rsidRPr="0064150B" w:rsidRDefault="0064150B" w:rsidP="008C7981">
      <w:pPr>
        <w:pStyle w:val="Sinespaciado"/>
        <w:jc w:val="both"/>
        <w:rPr>
          <w:rFonts w:ascii="Arial" w:hAnsi="Arial" w:cs="Arial"/>
          <w:color w:val="333333"/>
        </w:rPr>
      </w:pPr>
      <w:r w:rsidRPr="0064150B">
        <w:rPr>
          <w:rFonts w:ascii="Arial" w:hAnsi="Arial" w:cs="Arial"/>
          <w:color w:val="333333"/>
        </w:rPr>
        <w:t xml:space="preserve">Se trata de una contaminación especial, basada en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alteración de los gases suspendidos</w:t>
      </w:r>
      <w:r w:rsidRPr="0064150B">
        <w:rPr>
          <w:rFonts w:ascii="Arial" w:hAnsi="Arial" w:cs="Arial"/>
          <w:color w:val="333333"/>
        </w:rPr>
        <w:t xml:space="preserve"> en la atmósfera. Cada uno de los problemas que involucran a la atmósfera; van dejando secuelas no solo en el ambiente sino también en todos sus habitantes, seres humanos; flora y fauna igualmente.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lang w:eastAsia="es-MX"/>
        </w:rPr>
      </w:pPr>
      <w:r w:rsidRPr="00FD32BD">
        <w:rPr>
          <w:rFonts w:ascii="Arial" w:hAnsi="Arial" w:cs="Arial"/>
          <w:lang w:eastAsia="es-MX"/>
        </w:rPr>
        <w:t xml:space="preserve">Las sustancias que inundan la </w:t>
      </w:r>
      <w:r w:rsidRPr="00FD32BD">
        <w:rPr>
          <w:rFonts w:ascii="Arial" w:hAnsi="Arial" w:cs="Arial"/>
          <w:bCs/>
          <w:bdr w:val="none" w:sz="0" w:space="0" w:color="auto" w:frame="1"/>
          <w:lang w:eastAsia="es-MX"/>
        </w:rPr>
        <w:t>capa de la atmósfera</w:t>
      </w:r>
      <w:r w:rsidRPr="00FD32BD">
        <w:rPr>
          <w:rFonts w:ascii="Arial" w:hAnsi="Arial" w:cs="Arial"/>
          <w:lang w:eastAsia="es-MX"/>
        </w:rPr>
        <w:t xml:space="preserve"> van incrementándose a partir de las fuentes contaminantes. En el aire respirable; la contaminación tiene intervención a partir de diferentes sustancias que </w:t>
      </w:r>
      <w:r w:rsidRPr="00FD32BD">
        <w:rPr>
          <w:rFonts w:ascii="Arial" w:hAnsi="Arial" w:cs="Arial"/>
          <w:bCs/>
          <w:bdr w:val="none" w:sz="0" w:space="0" w:color="auto" w:frame="1"/>
          <w:lang w:eastAsia="es-MX"/>
        </w:rPr>
        <w:t>modifican la capa</w:t>
      </w:r>
      <w:r w:rsidRPr="00FD32BD">
        <w:rPr>
          <w:rFonts w:ascii="Arial" w:hAnsi="Arial" w:cs="Arial"/>
          <w:lang w:eastAsia="es-MX"/>
        </w:rPr>
        <w:t xml:space="preserve"> </w:t>
      </w:r>
      <w:r w:rsidRPr="00FD32BD">
        <w:rPr>
          <w:rFonts w:ascii="Arial" w:hAnsi="Arial" w:cs="Arial"/>
          <w:bCs/>
          <w:bdr w:val="none" w:sz="0" w:space="0" w:color="auto" w:frame="1"/>
          <w:lang w:eastAsia="es-MX"/>
        </w:rPr>
        <w:t>natural</w:t>
      </w:r>
      <w:r w:rsidRPr="00FD32BD">
        <w:rPr>
          <w:rFonts w:ascii="Arial" w:hAnsi="Arial" w:cs="Arial"/>
          <w:lang w:eastAsia="es-MX"/>
        </w:rPr>
        <w:t xml:space="preserve"> y todos los componentes que están en ella.</w:t>
      </w:r>
    </w:p>
    <w:p w:rsidR="00FD32BD" w:rsidRDefault="00FD32BD" w:rsidP="00FD32BD">
      <w:pPr>
        <w:pStyle w:val="Sinespaciado"/>
        <w:jc w:val="both"/>
        <w:rPr>
          <w:rFonts w:ascii="Arial" w:hAnsi="Arial" w:cs="Arial"/>
          <w:lang w:eastAsia="es-MX"/>
        </w:rPr>
      </w:pPr>
      <w:r w:rsidRPr="00FD32BD">
        <w:rPr>
          <w:rFonts w:ascii="Arial" w:hAnsi="Arial" w:cs="Arial"/>
          <w:lang w:eastAsia="es-MX"/>
        </w:rPr>
        <w:t>Son muchas las causas que generan estos resultados en la capa atmosférica; dando lugar a que el aire no esté totalmente puro, como se requiere para la vida de todos los seres vivos.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lang w:eastAsia="es-MX"/>
        </w:rPr>
      </w:pPr>
      <w:r w:rsidRPr="00FD32BD">
        <w:rPr>
          <w:rFonts w:ascii="Arial" w:hAnsi="Arial" w:cs="Arial"/>
          <w:color w:val="333333"/>
        </w:rPr>
        <w:t xml:space="preserve">Al ser un problema de máxima gravedad; el </w:t>
      </w:r>
      <w:r w:rsidRPr="00FD32BD">
        <w:rPr>
          <w:rStyle w:val="Textoennegrita"/>
          <w:rFonts w:ascii="Arial" w:hAnsi="Arial" w:cs="Arial"/>
          <w:color w:val="333333"/>
          <w:bdr w:val="none" w:sz="0" w:space="0" w:color="auto" w:frame="1"/>
        </w:rPr>
        <w:t>aire contaminado</w:t>
      </w:r>
      <w:r w:rsidRPr="00FD32BD">
        <w:rPr>
          <w:rFonts w:ascii="Arial" w:hAnsi="Arial" w:cs="Arial"/>
          <w:color w:val="333333"/>
        </w:rPr>
        <w:t xml:space="preserve"> va afectando la calidad de vida de todos los seres humanos y con ello; el equilibrio climático del planeta, creando distintos eventos meteorológicos negativos que causan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daños terrestres</w:t>
      </w:r>
      <w:r w:rsidRPr="00FD32BD">
        <w:rPr>
          <w:rFonts w:ascii="Arial" w:hAnsi="Arial" w:cs="Arial"/>
          <w:color w:val="333333"/>
        </w:rPr>
        <w:t xml:space="preserve"> permanentes.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Causas de la contaminación del aire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noProof/>
          <w:color w:val="333333"/>
          <w:lang w:eastAsia="es-MX"/>
        </w:rPr>
        <w:drawing>
          <wp:inline distT="0" distB="0" distL="0" distR="0" wp14:anchorId="4AF84596" wp14:editId="3192743E">
            <wp:extent cx="4880235" cy="2744262"/>
            <wp:effectExtent l="0" t="0" r="0" b="0"/>
            <wp:docPr id="7" name="Imagen 7" descr="contaminación del 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aminación del ai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58" cy="274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Combustibles fósiles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lastRenderedPageBreak/>
        <w:t xml:space="preserve">Una de las máximas fuentes contaminantes del aire, son los combustibles fósiles; tales como la energía que emanan los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automóviles por su combustible;</w:t>
      </w:r>
      <w:r w:rsidRPr="00FD32BD">
        <w:rPr>
          <w:rFonts w:ascii="Arial" w:hAnsi="Arial" w:cs="Arial"/>
          <w:color w:val="333333"/>
        </w:rPr>
        <w:t> el cual va emitiendo dióxido de carbono que va ascendiendo hasta la capa atmosférica.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Cualquier tipo de autos, vehículos pesados y otros medios de transporte van presentando estos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detalles de contaminación</w:t>
      </w:r>
      <w:r w:rsidRPr="00FD32BD">
        <w:rPr>
          <w:rFonts w:ascii="Arial" w:hAnsi="Arial" w:cs="Arial"/>
          <w:color w:val="333333"/>
        </w:rPr>
        <w:t xml:space="preserve"> siendo más o menos graves; de acuerdo con el tipo de combustible que usen.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Las fuentes de energía y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emisión de combustibles fósiles</w:t>
      </w:r>
      <w:r w:rsidRPr="00FD32BD">
        <w:rPr>
          <w:rFonts w:ascii="Arial" w:hAnsi="Arial" w:cs="Arial"/>
          <w:color w:val="333333"/>
        </w:rPr>
        <w:t xml:space="preserve"> no solo tienen descarga desde los automóviles; sino también desde las fábricas y plantas de energía eléctrica.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Chimeneas industriales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Son dos tipos de contaminación las que existen cuando se habla de una fuente industrial. El primer tipo contaminante es el provocado por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emisión del humo de hornos</w:t>
      </w:r>
      <w:r w:rsidRPr="00FD32BD">
        <w:rPr>
          <w:rFonts w:ascii="Arial" w:hAnsi="Arial" w:cs="Arial"/>
          <w:color w:val="333333"/>
        </w:rPr>
        <w:t xml:space="preserve"> y máquinas industriales. Sin embargo, esta clase contaminante se ha reducido notoriamente dado el reemplazo del carbón y el petróleo por la energía eléctrica.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El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segundo tipo contaminante</w:t>
      </w:r>
      <w:r w:rsidRPr="00FD32BD">
        <w:rPr>
          <w:rFonts w:ascii="Arial" w:hAnsi="Arial" w:cs="Arial"/>
          <w:color w:val="333333"/>
        </w:rPr>
        <w:t xml:space="preserve"> relacionado con la actividad industrial, se asocia al mal control de sus combustibles emanados; guiándose hacia la exacerbación de los problemas atmosféricos y con ello de la vitalidad de todos los seres vivos.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Industria química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Los productos de las diferentes industrias van asumiendo su trabajo con una buena cantidad de procesos químicos; los cuales agregan más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elementos contaminantes</w:t>
      </w:r>
      <w:r w:rsidRPr="00FD32BD">
        <w:rPr>
          <w:rFonts w:ascii="Arial" w:hAnsi="Arial" w:cs="Arial"/>
          <w:color w:val="333333"/>
        </w:rPr>
        <w:t xml:space="preserve"> en torno a la toxicidad del ambiente que varían en cuanto a rango de peligrosidad.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>El mal funcionamiento de las plantas industriales; van envenenando el aire de forma progresiva sin tener un límite, llegando a provocar catástrofes ambientales; ante la aparición de distintos efectos climáticos cambiantes que pueden llegar a ser permanentes si no se toma una acción determinada.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Quema de basura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El depósito de basura en las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áreas especiales</w:t>
      </w:r>
      <w:r w:rsidRPr="00FD32BD">
        <w:rPr>
          <w:rFonts w:ascii="Arial" w:hAnsi="Arial" w:cs="Arial"/>
          <w:color w:val="333333"/>
        </w:rPr>
        <w:t xml:space="preserve"> dejadas por el hombre; va asumiendo una gran cantidad de inconvenientes que implican la salubridad del ambiente y de todos los habitantes; incluyendo animales, flores y seres humanos.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Aquellos basurales que están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 cielo abierto;</w:t>
      </w:r>
      <w:r w:rsidRPr="00FD32BD">
        <w:rPr>
          <w:rFonts w:ascii="Arial" w:hAnsi="Arial" w:cs="Arial"/>
          <w:color w:val="333333"/>
        </w:rPr>
        <w:t> generan una gran dimensión de contaminación del aire que repercute en el planeta con el paso del tiempo.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Poco a poco se va avanzando siempre y cuando se recurra al reciclaje; pero en condiciones contrarias,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utilización de materiales contaminantes</w:t>
      </w:r>
      <w:r w:rsidRPr="00FD32BD">
        <w:rPr>
          <w:rFonts w:ascii="Arial" w:hAnsi="Arial" w:cs="Arial"/>
          <w:color w:val="333333"/>
        </w:rPr>
        <w:t xml:space="preserve"> </w:t>
      </w:r>
      <w:proofErr w:type="gramStart"/>
      <w:r w:rsidRPr="00FD32BD">
        <w:rPr>
          <w:rFonts w:ascii="Arial" w:hAnsi="Arial" w:cs="Arial"/>
          <w:color w:val="333333"/>
        </w:rPr>
        <w:t>van</w:t>
      </w:r>
      <w:proofErr w:type="gramEnd"/>
      <w:r w:rsidRPr="00FD32BD">
        <w:rPr>
          <w:rFonts w:ascii="Arial" w:hAnsi="Arial" w:cs="Arial"/>
          <w:color w:val="333333"/>
        </w:rPr>
        <w:t xml:space="preserve"> dejando efectos malignos en todos los entornos naturales.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CFC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Los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clorofluorocarbonos son sustancias emitidas</w:t>
      </w:r>
      <w:r w:rsidRPr="00FD32BD">
        <w:rPr>
          <w:rFonts w:ascii="Arial" w:hAnsi="Arial" w:cs="Arial"/>
          <w:color w:val="333333"/>
        </w:rPr>
        <w:t xml:space="preserve"> por empresas creadoras de refrigerantes; aerosoles y también otras aplicaciones similares que ha tenido lugar desde hace varios años atrás.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Poco a poco se empezó a descubrir que el uso constante de los CFC iba generando muchos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efectos</w:t>
      </w:r>
      <w:r w:rsidRPr="00FD32BD">
        <w:rPr>
          <w:rFonts w:ascii="Arial" w:hAnsi="Arial" w:cs="Arial"/>
          <w:color w:val="333333"/>
        </w:rPr>
        <w:t xml:space="preserve">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tóxicos</w:t>
      </w:r>
      <w:r w:rsidRPr="00FD32BD">
        <w:rPr>
          <w:rFonts w:ascii="Arial" w:hAnsi="Arial" w:cs="Arial"/>
          <w:color w:val="333333"/>
        </w:rPr>
        <w:t xml:space="preserve"> para la capa de ozono. Desde ese momento; tienes la capacidad de escoger aquellos aerosoles que indiquen en su etiqueta informativa que no contienen CFC.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b/>
          <w:bCs/>
          <w:bdr w:val="none" w:sz="0" w:space="0" w:color="auto" w:frame="1"/>
        </w:rPr>
      </w:pPr>
      <w:r w:rsidRPr="00FD32BD">
        <w:rPr>
          <w:rFonts w:ascii="Arial" w:hAnsi="Arial" w:cs="Arial"/>
          <w:b/>
          <w:bCs/>
          <w:bdr w:val="none" w:sz="0" w:space="0" w:color="auto" w:frame="1"/>
        </w:rPr>
        <w:lastRenderedPageBreak/>
        <w:t>Consecuencias de la contaminación del aire</w:t>
      </w:r>
      <w:r>
        <w:rPr>
          <w:rFonts w:ascii="Arial" w:hAnsi="Arial" w:cs="Arial"/>
          <w:b/>
          <w:bCs/>
          <w:bdr w:val="none" w:sz="0" w:space="0" w:color="auto" w:frame="1"/>
        </w:rPr>
        <w:t>.</w:t>
      </w:r>
    </w:p>
    <w:p w:rsidR="00FD32BD" w:rsidRDefault="00FD32BD" w:rsidP="00FD32BD">
      <w:pPr>
        <w:pStyle w:val="NormalWeb"/>
        <w:spacing w:before="0" w:beforeAutospacing="0" w:after="300" w:afterAutospacing="0" w:line="389" w:lineRule="atLeast"/>
        <w:jc w:val="center"/>
        <w:textAlignment w:val="baseline"/>
        <w:rPr>
          <w:rFonts w:ascii="Open Sans" w:hAnsi="Open Sans"/>
          <w:color w:val="333333"/>
        </w:rPr>
      </w:pPr>
      <w:r>
        <w:rPr>
          <w:rFonts w:ascii="Open Sans" w:hAnsi="Open Sans"/>
          <w:noProof/>
          <w:color w:val="333333"/>
        </w:rPr>
        <w:drawing>
          <wp:inline distT="0" distB="0" distL="0" distR="0">
            <wp:extent cx="5712031" cy="2414053"/>
            <wp:effectExtent l="0" t="0" r="3175" b="5715"/>
            <wp:docPr id="8" name="Imagen 8" descr="contaminación del 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aminación del a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117" cy="24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BD" w:rsidRDefault="00FD32BD" w:rsidP="00FD32BD">
      <w:pPr>
        <w:pStyle w:val="Sinespaciado"/>
        <w:jc w:val="both"/>
        <w:rPr>
          <w:rFonts w:ascii="Arial" w:hAnsi="Arial" w:cs="Arial"/>
          <w:b/>
          <w:bdr w:val="none" w:sz="0" w:space="0" w:color="auto" w:frame="1"/>
        </w:rPr>
      </w:pP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b/>
        </w:rPr>
      </w:pPr>
      <w:r w:rsidRPr="00FD32BD">
        <w:rPr>
          <w:rFonts w:ascii="Arial" w:hAnsi="Arial" w:cs="Arial"/>
          <w:b/>
          <w:bdr w:val="none" w:sz="0" w:space="0" w:color="auto" w:frame="1"/>
        </w:rPr>
        <w:t>Lluvia ácida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Gracias a la acumulación de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vapores y gases tóxicos</w:t>
      </w:r>
      <w:r w:rsidRPr="00FD32BD">
        <w:rPr>
          <w:rFonts w:ascii="Arial" w:hAnsi="Arial" w:cs="Arial"/>
          <w:color w:val="333333"/>
        </w:rPr>
        <w:t>; el aire se va contaminando de forma directa con una buena proporción de ácidos que van cayendo en el agua de las lluvias; permitiendo dañar desde las tierras; hasta los cultivos de cualquier siembra.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Esto se debe a que la lluvia ácida se encarga de ir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erosionando los suelos</w:t>
      </w:r>
      <w:r w:rsidRPr="00FD32BD">
        <w:rPr>
          <w:rFonts w:ascii="Arial" w:hAnsi="Arial" w:cs="Arial"/>
          <w:color w:val="333333"/>
        </w:rPr>
        <w:t>; así como las esculturas y las edificaciones y monumentos; lo que se traduce en un daño completo para todos los ámbitos ambientales y humanos.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>Este tipo de lluvia suele recorrer amplias distancias gracias a la velocidad del viento antes de que precipite en forma de lluvia; llovizna e incluso granizo, deteriorando el medio ambiente en cualquiera de sus ecosistemas.</w:t>
      </w:r>
    </w:p>
    <w:p w:rsidR="00FD32BD" w:rsidRDefault="00FD32BD" w:rsidP="00FD32BD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Efecto invernadero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Este es el fenómeno caracterizado por la inclusión de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muchos tipos de gases</w:t>
      </w:r>
      <w:r w:rsidRPr="00FD32BD">
        <w:rPr>
          <w:rFonts w:ascii="Arial" w:hAnsi="Arial" w:cs="Arial"/>
          <w:color w:val="333333"/>
        </w:rPr>
        <w:t xml:space="preserve"> dentro de la capa de la atmósfera; pues va colaborando en la retención de calor emanado en todo el planeta. Por consiguiente; la temperatura de la tierra va manteniéndose mucho más cálida de lo que sería sin este efecto, rebotando sobre la superficie terrestre y quedando </w:t>
      </w:r>
      <w:proofErr w:type="gramStart"/>
      <w:r w:rsidRPr="00FD32BD">
        <w:rPr>
          <w:rFonts w:ascii="Arial" w:hAnsi="Arial" w:cs="Arial"/>
          <w:color w:val="333333"/>
        </w:rPr>
        <w:t>atrapado</w:t>
      </w:r>
      <w:proofErr w:type="gramEnd"/>
      <w:r w:rsidRPr="00FD32BD">
        <w:rPr>
          <w:rFonts w:ascii="Arial" w:hAnsi="Arial" w:cs="Arial"/>
          <w:color w:val="333333"/>
        </w:rPr>
        <w:t xml:space="preserve"> por largo tiempo.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lastRenderedPageBreak/>
        <w:t xml:space="preserve">A la vez, este es el fenómeno que nos protege de las muy bajas temperaturas que existirían en otras situaciones; siendo mucho más difícil para vivir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 confort</w:t>
      </w:r>
      <w:r w:rsidRPr="00FD32BD">
        <w:rPr>
          <w:rFonts w:ascii="Arial" w:hAnsi="Arial" w:cs="Arial"/>
          <w:color w:val="333333"/>
        </w:rPr>
        <w:t xml:space="preserve"> térmico. Los principales gases que constan al efecto invernadero </w:t>
      </w:r>
      <w:proofErr w:type="gramStart"/>
      <w:r w:rsidRPr="00FD32BD">
        <w:rPr>
          <w:rFonts w:ascii="Arial" w:hAnsi="Arial" w:cs="Arial"/>
          <w:color w:val="333333"/>
        </w:rPr>
        <w:t>es</w:t>
      </w:r>
      <w:proofErr w:type="gramEnd"/>
      <w:r w:rsidRPr="00FD32BD">
        <w:rPr>
          <w:rFonts w:ascii="Arial" w:hAnsi="Arial" w:cs="Arial"/>
          <w:color w:val="333333"/>
        </w:rPr>
        <w:t xml:space="preserve"> el dióxido de carbono y el metano.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Es así como los científicos han designado que el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efecto invernadero</w:t>
      </w:r>
      <w:r w:rsidRPr="00FD32BD">
        <w:rPr>
          <w:rFonts w:ascii="Arial" w:hAnsi="Arial" w:cs="Arial"/>
          <w:color w:val="333333"/>
        </w:rPr>
        <w:t xml:space="preserve"> es el total causante del calentamiento global; por lo cual el planeta cursa actualmente.</w:t>
      </w:r>
    </w:p>
    <w:p w:rsidR="00FD32BD" w:rsidRDefault="00FD32BD" w:rsidP="00FD32BD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Salud respiratoria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A lo largo de los años se ha podido determinar que el aire contaminado influye de forma directa en la función pulmonar para el proceso respiratorio; siendo un gran factor predisponente para los ataques cardíacos; o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también enfermedades mortales</w:t>
      </w:r>
      <w:r w:rsidRPr="00FD32BD">
        <w:rPr>
          <w:rFonts w:ascii="Arial" w:hAnsi="Arial" w:cs="Arial"/>
          <w:color w:val="333333"/>
        </w:rPr>
        <w:t xml:space="preserve"> como el cáncer pulmonar entre otras enfermedades producto del humo; como el EPOC.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Esto hace referencia a que con la constante exposición a la contaminación del aire se va deteriorando no solo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salud física</w:t>
      </w:r>
      <w:r w:rsidRPr="00FD32BD">
        <w:rPr>
          <w:rFonts w:ascii="Arial" w:hAnsi="Arial" w:cs="Arial"/>
          <w:color w:val="333333"/>
        </w:rPr>
        <w:t xml:space="preserve"> sino también la salud mental de la población; más aún en aquellas personas que tienen predisposición genética.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La culminación de estas capacidades termina reduciendo la memoria; así como también va generando problemas de coordinación y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disminución del rendimiento físico</w:t>
      </w:r>
      <w:r w:rsidRPr="00FD32BD">
        <w:rPr>
          <w:rFonts w:ascii="Arial" w:hAnsi="Arial" w:cs="Arial"/>
          <w:color w:val="333333"/>
        </w:rPr>
        <w:t>.</w:t>
      </w:r>
    </w:p>
    <w:p w:rsidR="00FD32BD" w:rsidRDefault="00FD32BD" w:rsidP="00FD32BD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Lesiones en piel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Una de las repercusiones más importantes que tiene la contaminación del aire en el ser humano es sin duda, los daños en la piel; pues con el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contacto directo</w:t>
      </w:r>
      <w:r w:rsidRPr="00FD32BD">
        <w:rPr>
          <w:rFonts w:ascii="Arial" w:hAnsi="Arial" w:cs="Arial"/>
          <w:color w:val="333333"/>
        </w:rPr>
        <w:t xml:space="preserve"> hacia los gases contaminantes se incrementa el riesgo de aparición de cáncer de piel.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No solo se trata del contacto con los gases contaminantes; sino que también hace parte de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inducción de los gases</w:t>
      </w:r>
      <w:r w:rsidRPr="00FD32BD">
        <w:rPr>
          <w:rFonts w:ascii="Arial" w:hAnsi="Arial" w:cs="Arial"/>
          <w:color w:val="333333"/>
        </w:rPr>
        <w:t xml:space="preserve"> hacia el calentamiento global, provocando mayor incidencia de los rayos solares sobre la piel y con ello, más daños progresivos hacia el cáncer.</w:t>
      </w:r>
    </w:p>
    <w:p w:rsidR="00FD32BD" w:rsidRDefault="00FD32BD" w:rsidP="00FD32BD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Efecto Smog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>También es designado por los científicos como efecto boina, siendo un fenómeno generado por el aire que ha sido contaminado; conformando la inversión de la temperatura natural del planeta.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Esto indica que las altas presiones van creando una alta barrera, de forma que el aire frío se quede atrapado en las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capas como baja temperatura;</w:t>
      </w:r>
      <w:r w:rsidRPr="00FD32BD">
        <w:rPr>
          <w:rFonts w:ascii="Arial" w:hAnsi="Arial" w:cs="Arial"/>
          <w:color w:val="333333"/>
        </w:rPr>
        <w:t xml:space="preserve"> mientras que las altas capas van llenándose de una temperatura muchísimo más alta debido a la cercanía con los rayos UV.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De este modo el efecto smog se traduce en un compuesto lleno de gases tóxicos y polen que van inhalando todos los habitantes; en especial las personas </w:t>
      </w:r>
      <w:proofErr w:type="gramStart"/>
      <w:r w:rsidRPr="00FD32BD">
        <w:rPr>
          <w:rFonts w:ascii="Arial" w:hAnsi="Arial" w:cs="Arial"/>
          <w:color w:val="333333"/>
        </w:rPr>
        <w:t>alérgicas</w:t>
      </w:r>
      <w:proofErr w:type="gramEnd"/>
      <w:r w:rsidRPr="00FD32BD">
        <w:rPr>
          <w:rFonts w:ascii="Arial" w:hAnsi="Arial" w:cs="Arial"/>
          <w:color w:val="333333"/>
        </w:rPr>
        <w:t xml:space="preserve"> y van teniendo muchas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consecuencias negativas</w:t>
      </w:r>
      <w:r w:rsidRPr="00FD32BD">
        <w:rPr>
          <w:rFonts w:ascii="Arial" w:hAnsi="Arial" w:cs="Arial"/>
          <w:color w:val="333333"/>
        </w:rPr>
        <w:t xml:space="preserve"> para sus pulmones, especialmente.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Soluciones para la contaminación del aire</w:t>
      </w:r>
    </w:p>
    <w:p w:rsidR="00FD32BD" w:rsidRDefault="00FD32BD" w:rsidP="00FD32BD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lastRenderedPageBreak/>
        <w:t>Cuida las áreas verdes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Más que en la prevención, está la acción; lo que significa que antes de que te puedas arrepentir, mejor es cuidar lo que ya se tiene;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teniendo un objetivo</w:t>
      </w:r>
      <w:r w:rsidRPr="00FD32BD">
        <w:rPr>
          <w:rFonts w:ascii="Arial" w:hAnsi="Arial" w:cs="Arial"/>
          <w:color w:val="333333"/>
        </w:rPr>
        <w:t xml:space="preserve"> de preservar lo que es la masa forestal.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Las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áreas naturales</w:t>
      </w:r>
      <w:r w:rsidRPr="00FD32BD">
        <w:rPr>
          <w:rFonts w:ascii="Arial" w:hAnsi="Arial" w:cs="Arial"/>
          <w:color w:val="333333"/>
        </w:rPr>
        <w:t xml:space="preserve"> siempre han sido los pulmones de todo el planeta y como tal requiere de la conservación de actividades humanas; que certifican que es capaz de cuidar lo que tiene a su alrededor.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Para la conservación es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necesario plantar árboles;</w:t>
      </w:r>
      <w:r w:rsidRPr="00FD32BD">
        <w:rPr>
          <w:rFonts w:ascii="Arial" w:hAnsi="Arial" w:cs="Arial"/>
          <w:color w:val="333333"/>
        </w:rPr>
        <w:t> no arrojar desechos a los entornos naturales y sobre todo mantener viva la flora en todos sus contextos.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sz w:val="28"/>
        </w:rPr>
      </w:pPr>
      <w:r w:rsidRPr="00FD32BD">
        <w:rPr>
          <w:rStyle w:val="Textoennegrita"/>
          <w:rFonts w:ascii="Arial" w:hAnsi="Arial" w:cs="Arial"/>
          <w:bCs w:val="0"/>
          <w:color w:val="212121"/>
          <w:sz w:val="28"/>
          <w:bdr w:val="none" w:sz="0" w:space="0" w:color="auto" w:frame="1"/>
        </w:rPr>
        <w:t>Reduce la polución del aire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Las políticas que se han dirigido a reducir la contaminación del aire se mantienen como </w:t>
      </w:r>
      <w:proofErr w:type="gramStart"/>
      <w:r w:rsidRPr="00FD32BD">
        <w:rPr>
          <w:rFonts w:ascii="Arial" w:hAnsi="Arial" w:cs="Arial"/>
          <w:color w:val="333333"/>
        </w:rPr>
        <w:t>un</w:t>
      </w:r>
      <w:proofErr w:type="gramEnd"/>
      <w:r w:rsidRPr="00FD32BD">
        <w:rPr>
          <w:rFonts w:ascii="Arial" w:hAnsi="Arial" w:cs="Arial"/>
          <w:color w:val="333333"/>
        </w:rPr>
        <w:t xml:space="preserve"> proposición ideal para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avanzar en la reforestación</w:t>
      </w:r>
      <w:r w:rsidRPr="00FD32BD">
        <w:rPr>
          <w:rFonts w:ascii="Arial" w:hAnsi="Arial" w:cs="Arial"/>
          <w:color w:val="333333"/>
        </w:rPr>
        <w:t>; evitando la presencia de los obstáculos que puede impedir cumplir el objetivo.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El logro en este tipo de soluciones se trata de crear un entorno puro; equilibrado y sobre todo, respirable; de forma de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crear conciencia</w:t>
      </w:r>
      <w:r w:rsidRPr="00FD32BD">
        <w:rPr>
          <w:rFonts w:ascii="Arial" w:hAnsi="Arial" w:cs="Arial"/>
          <w:color w:val="333333"/>
        </w:rPr>
        <w:t xml:space="preserve"> en cada uno de los habitantes; ayudando a que sea una conducta que se extienda en todo el mundo y así colaborar con la salud ambiental, empezando desde el aire.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  <w:r w:rsidRPr="00FD32BD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Reduce las consecuencias del efecto invernadero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Tratar de combatir los cambios climáticos es posible y se puede hacer reduciendo las fuentes de CO2 que viene desde las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industrias hacia las atmósferas</w:t>
      </w:r>
      <w:r w:rsidRPr="00FD32BD">
        <w:rPr>
          <w:rFonts w:ascii="Arial" w:hAnsi="Arial" w:cs="Arial"/>
          <w:color w:val="333333"/>
        </w:rPr>
        <w:t>. Las acciones deben ser directas, llegando a controlar desde los transportes; hasta las plantas de energía.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  <w:color w:val="333333"/>
        </w:rPr>
      </w:pPr>
      <w:r w:rsidRPr="00FD32BD">
        <w:rPr>
          <w:rFonts w:ascii="Arial" w:hAnsi="Arial" w:cs="Arial"/>
          <w:color w:val="333333"/>
        </w:rPr>
        <w:t xml:space="preserve">Cada uno de estos pasos </w:t>
      </w:r>
      <w:proofErr w:type="gramStart"/>
      <w:r w:rsidRPr="00FD32BD">
        <w:rPr>
          <w:rFonts w:ascii="Arial" w:hAnsi="Arial" w:cs="Arial"/>
          <w:color w:val="333333"/>
        </w:rPr>
        <w:t>son</w:t>
      </w:r>
      <w:proofErr w:type="gramEnd"/>
      <w:r w:rsidRPr="00FD32BD">
        <w:rPr>
          <w:rFonts w:ascii="Arial" w:hAnsi="Arial" w:cs="Arial"/>
          <w:color w:val="333333"/>
        </w:rPr>
        <w:t xml:space="preserve"> elementales para contribuir con la salud del planeta y verás que con la </w:t>
      </w:r>
      <w:r w:rsidRPr="00FD32BD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ampliación de la información</w:t>
      </w:r>
      <w:r w:rsidRPr="00FD32BD">
        <w:rPr>
          <w:rFonts w:ascii="Arial" w:hAnsi="Arial" w:cs="Arial"/>
          <w:color w:val="333333"/>
        </w:rPr>
        <w:t>; la extensión de conductas colaboradoras se hará más y más confiable.</w:t>
      </w:r>
    </w:p>
    <w:p w:rsidR="00FD32BD" w:rsidRPr="00FD32BD" w:rsidRDefault="00FD32BD" w:rsidP="00FD32BD">
      <w:pPr>
        <w:pStyle w:val="Sinespaciado"/>
        <w:jc w:val="both"/>
        <w:rPr>
          <w:rFonts w:ascii="Arial" w:hAnsi="Arial" w:cs="Arial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Default="00134CBD" w:rsidP="00134CBD">
      <w:pPr>
        <w:pStyle w:val="Sinespaciado"/>
        <w:jc w:val="both"/>
        <w:rPr>
          <w:rFonts w:ascii="Arial" w:hAnsi="Arial" w:cs="Arial"/>
          <w:b/>
          <w:sz w:val="28"/>
        </w:rPr>
      </w:pPr>
    </w:p>
    <w:p w:rsidR="00134CBD" w:rsidRPr="00C51020" w:rsidRDefault="00134CBD" w:rsidP="00C51020">
      <w:pPr>
        <w:pStyle w:val="Sinespaciado"/>
        <w:jc w:val="both"/>
        <w:rPr>
          <w:rFonts w:ascii="Arial" w:hAnsi="Arial" w:cs="Arial"/>
          <w:b/>
          <w:sz w:val="28"/>
        </w:rPr>
      </w:pPr>
      <w:r w:rsidRPr="00C51020">
        <w:rPr>
          <w:rFonts w:ascii="Arial" w:hAnsi="Arial" w:cs="Arial"/>
          <w:b/>
          <w:sz w:val="28"/>
        </w:rPr>
        <w:lastRenderedPageBreak/>
        <w:t>Contaminación del suelo</w:t>
      </w:r>
    </w:p>
    <w:p w:rsidR="00134CBD" w:rsidRPr="00C51020" w:rsidRDefault="00134CBD" w:rsidP="00C51020">
      <w:pPr>
        <w:pStyle w:val="Sinespaciado"/>
        <w:jc w:val="both"/>
        <w:rPr>
          <w:rFonts w:ascii="Arial" w:hAnsi="Arial" w:cs="Arial"/>
        </w:rPr>
      </w:pPr>
      <w:r w:rsidRPr="00C51020">
        <w:rPr>
          <w:rFonts w:ascii="Arial" w:hAnsi="Arial" w:cs="Arial"/>
        </w:rPr>
        <w:t>Qué es, causas, consecuencias, soluciones</w:t>
      </w:r>
    </w:p>
    <w:p w:rsidR="00134CBD" w:rsidRPr="00C51020" w:rsidRDefault="00134CBD" w:rsidP="00C51020">
      <w:pPr>
        <w:pStyle w:val="Sinespaciado"/>
        <w:jc w:val="both"/>
        <w:rPr>
          <w:rFonts w:ascii="Arial" w:hAnsi="Arial" w:cs="Arial"/>
          <w:color w:val="A0A0A0"/>
        </w:rPr>
      </w:pPr>
      <w:r w:rsidRPr="00C51020">
        <w:rPr>
          <w:rFonts w:ascii="Arial" w:hAnsi="Arial" w:cs="Arial"/>
          <w:color w:val="A0A0A0"/>
          <w:bdr w:val="none" w:sz="0" w:space="0" w:color="auto" w:frame="1"/>
        </w:rPr>
        <w:t xml:space="preserve"> </w:t>
      </w:r>
    </w:p>
    <w:p w:rsidR="00134CBD" w:rsidRPr="00C51020" w:rsidRDefault="00134CBD" w:rsidP="00C51020">
      <w:pPr>
        <w:pStyle w:val="Sinespaciado"/>
        <w:jc w:val="both"/>
        <w:rPr>
          <w:rStyle w:val="Hipervnculo"/>
          <w:rFonts w:ascii="Arial" w:hAnsi="Arial" w:cs="Arial"/>
          <w:color w:val="F70D28"/>
          <w:u w:val="none"/>
          <w:bdr w:val="none" w:sz="0" w:space="0" w:color="auto" w:frame="1"/>
        </w:rPr>
      </w:pPr>
      <w:r w:rsidRPr="00C51020">
        <w:rPr>
          <w:rFonts w:ascii="Arial" w:hAnsi="Arial" w:cs="Arial"/>
          <w:color w:val="53585C"/>
        </w:rPr>
        <w:fldChar w:fldCharType="begin"/>
      </w:r>
      <w:r w:rsidRPr="00C51020">
        <w:rPr>
          <w:rFonts w:ascii="Arial" w:hAnsi="Arial" w:cs="Arial"/>
          <w:color w:val="53585C"/>
        </w:rPr>
        <w:instrText xml:space="preserve"> HYPERLINK "https://cumbrepuebloscop20.org/wp-content/uploads/2017/10/contaminación-del-suelo.jpg" </w:instrText>
      </w:r>
      <w:r w:rsidRPr="00C51020">
        <w:rPr>
          <w:rFonts w:ascii="Arial" w:hAnsi="Arial" w:cs="Arial"/>
          <w:color w:val="53585C"/>
        </w:rPr>
        <w:fldChar w:fldCharType="separate"/>
      </w:r>
    </w:p>
    <w:p w:rsidR="00134CBD" w:rsidRPr="00C51020" w:rsidRDefault="00134CBD" w:rsidP="00C51020">
      <w:pPr>
        <w:pStyle w:val="Sinespaciado"/>
        <w:jc w:val="center"/>
        <w:rPr>
          <w:rFonts w:ascii="Arial" w:hAnsi="Arial" w:cs="Arial"/>
        </w:rPr>
      </w:pPr>
      <w:r w:rsidRPr="00C51020">
        <w:rPr>
          <w:rFonts w:ascii="Arial" w:hAnsi="Arial" w:cs="Arial"/>
          <w:noProof/>
          <w:color w:val="F70D28"/>
          <w:bdr w:val="none" w:sz="0" w:space="0" w:color="auto" w:frame="1"/>
          <w:lang w:eastAsia="es-MX"/>
        </w:rPr>
        <w:drawing>
          <wp:inline distT="0" distB="0" distL="0" distR="0" wp14:anchorId="190C6F5D" wp14:editId="0D190E8B">
            <wp:extent cx="4275117" cy="2808191"/>
            <wp:effectExtent l="0" t="0" r="0" b="0"/>
            <wp:docPr id="9" name="Imagen 9" descr="Contaminación del suelo: Qué es, causas, consecuencias y solucione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taminación del suelo: Qué es, causas, consecuencias y solucione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21" cy="28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BD" w:rsidRPr="00C51020" w:rsidRDefault="00134CBD" w:rsidP="00C51020">
      <w:pPr>
        <w:pStyle w:val="Sinespaciado"/>
        <w:jc w:val="both"/>
        <w:rPr>
          <w:rFonts w:ascii="Arial" w:hAnsi="Arial" w:cs="Arial"/>
          <w:color w:val="53585C"/>
        </w:rPr>
      </w:pPr>
      <w:r w:rsidRPr="00C51020">
        <w:rPr>
          <w:rFonts w:ascii="Arial" w:hAnsi="Arial" w:cs="Arial"/>
          <w:color w:val="53585C"/>
        </w:rPr>
        <w:fldChar w:fldCharType="end"/>
      </w:r>
    </w:p>
    <w:p w:rsidR="00134CBD" w:rsidRPr="00C51020" w:rsidRDefault="00134CBD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br/>
      </w:r>
    </w:p>
    <w:p w:rsidR="00134CBD" w:rsidRPr="00C51020" w:rsidRDefault="00134CBD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La contaminación del suelo se ha establecido como una importante alteración que se ve reflejada directamente en la superficie terrestre, a partir de diferentes causas que estiman empeorar con el paso del tiempo si no se toman las medidas respectivas.</w:t>
      </w:r>
    </w:p>
    <w:p w:rsidR="00B75183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La contaminación del suelo consiste en la degradación dada en la </w:t>
      </w:r>
      <w:r w:rsidRPr="00C51020">
        <w:rPr>
          <w:rStyle w:val="Textoennegrita"/>
          <w:rFonts w:ascii="Arial" w:hAnsi="Arial" w:cs="Arial"/>
          <w:b w:val="0"/>
          <w:color w:val="333333"/>
          <w:bdr w:val="none" w:sz="0" w:space="0" w:color="auto" w:frame="1"/>
        </w:rPr>
        <w:t>calidad de la superficie terrestre</w:t>
      </w:r>
      <w:r w:rsidRPr="00C51020">
        <w:rPr>
          <w:rFonts w:ascii="Arial" w:hAnsi="Arial" w:cs="Arial"/>
          <w:color w:val="333333"/>
        </w:rPr>
        <w:t xml:space="preserve"> asociada a múltiples causas; pero principalmente generada por sustancias químicas. Por su parte, esto ha provocado el aumento en la concentración de dichas sustancias; las cuales en su mayoría se relaciona con la existencia a partir del ser humano.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lang w:eastAsia="es-MX"/>
        </w:rPr>
      </w:pPr>
      <w:r w:rsidRPr="00C51020">
        <w:rPr>
          <w:rFonts w:ascii="Arial" w:hAnsi="Arial" w:cs="Arial"/>
          <w:lang w:eastAsia="es-MX"/>
        </w:rPr>
        <w:t>La aplicación de las diversas sustancias químicas a las tierras del planeta; van dejando muchas consecuencias que hacen determinar al planeta en un ambiente contaminado, pero que a su vez depende de la concentración de compuestos que tenga.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lang w:eastAsia="es-MX"/>
        </w:rPr>
      </w:pPr>
      <w:r w:rsidRPr="00C51020">
        <w:rPr>
          <w:rFonts w:ascii="Arial" w:hAnsi="Arial" w:cs="Arial"/>
          <w:lang w:eastAsia="es-MX"/>
        </w:rPr>
        <w:lastRenderedPageBreak/>
        <w:t xml:space="preserve">Es reconocida como contaminación del suelo: cuando las sustancias engloban desechos sólidos, líquidos o gaseosos dentro de la </w:t>
      </w:r>
      <w:r w:rsidRPr="00C51020">
        <w:rPr>
          <w:rFonts w:ascii="Arial" w:hAnsi="Arial" w:cs="Arial"/>
          <w:bCs/>
          <w:bdr w:val="none" w:sz="0" w:space="0" w:color="auto" w:frame="1"/>
          <w:lang w:eastAsia="es-MX"/>
        </w:rPr>
        <w:t>superficie terrestre</w:t>
      </w:r>
      <w:r w:rsidRPr="00C51020">
        <w:rPr>
          <w:rFonts w:ascii="Arial" w:hAnsi="Arial" w:cs="Arial"/>
          <w:lang w:eastAsia="es-MX"/>
        </w:rPr>
        <w:t xml:space="preserve"> de cualquier lugar; sea cual sea el origen de las causas.</w:t>
      </w: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b/>
          <w:color w:val="212121"/>
        </w:rPr>
      </w:pPr>
      <w:r w:rsidRPr="00C51020">
        <w:rPr>
          <w:rFonts w:ascii="Arial" w:hAnsi="Arial" w:cs="Arial"/>
          <w:b/>
          <w:bCs/>
          <w:color w:val="212121"/>
          <w:bdr w:val="none" w:sz="0" w:space="0" w:color="auto" w:frame="1"/>
        </w:rPr>
        <w:t>Una contaminación que va sin retrasos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Al contaminar los suelos, se ve afectado desde la biota edáfica, hasta las plantas; la flora y todas las especies de fauna, sin dejar de lado la salud humana la cual se perjudica ampliamente de acuerdo con la gravedad de la contaminación.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El suelo de forma directa se puede ver adscrito a lo perjudicial cuando se encuentra en torno a ruptura de tanques de almacenamiento subterráneo; así como también cuando hay exposición constante de pesticidas, filtraciones y a su vez; pozos ciegos dados por la acumulación masiva de distintos tipos de productos industriales o radioactivos.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Por otra parte, suele haber contaminación del suelo dejada a partir de depósitos subterráneos de alquitrán; sustancia realmente nociva para distintos tipos de superficies terrestres en todo el planeta.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Del mismo modo, van afectando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aquellas sustancias</w:t>
      </w:r>
      <w:r w:rsidRPr="00C51020">
        <w:rPr>
          <w:rFonts w:ascii="Arial" w:hAnsi="Arial" w:cs="Arial"/>
          <w:color w:val="333333"/>
        </w:rPr>
        <w:t xml:space="preserve"> químicas realmente potentes para las alteraciones del suelo, tales como son el petróleo; solventes, pesticidas y también metales pesados.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Todos estos productos van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creando un fenómeno</w:t>
      </w:r>
      <w:r w:rsidRPr="00C51020">
        <w:rPr>
          <w:rFonts w:ascii="Arial" w:hAnsi="Arial" w:cs="Arial"/>
          <w:color w:val="333333"/>
        </w:rPr>
        <w:t xml:space="preserve"> que se relaciona de manera directa con la industrialización y sus efectos directos sobre las tierras; llegando a contaminarla en diferentes intensidades.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Para empezar a resolver los detalles que se integran en la contaminación del suelo, se requiere de habilidades como la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geología, hidrografía y química</w:t>
      </w:r>
      <w:r w:rsidRPr="00C51020">
        <w:rPr>
          <w:rFonts w:ascii="Arial" w:hAnsi="Arial" w:cs="Arial"/>
          <w:color w:val="333333"/>
        </w:rPr>
        <w:t>; pues son ciencias que conocen la profundidad del problema y saben trabajar de forma conjunta llegando a la raíz no solo del inconveniente; sino también de la solución recomendada.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 w:val="0"/>
          <w:bCs w:val="0"/>
          <w:color w:val="212121"/>
          <w:bdr w:val="none" w:sz="0" w:space="0" w:color="auto" w:frame="1"/>
        </w:rPr>
        <w:t>Causas de la contaminación del suelo</w:t>
      </w:r>
    </w:p>
    <w:p w:rsidR="00C51020" w:rsidRPr="00C51020" w:rsidRDefault="00C51020" w:rsidP="00C51020">
      <w:pPr>
        <w:pStyle w:val="Sinespaciado"/>
        <w:jc w:val="center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noProof/>
          <w:color w:val="333333"/>
          <w:lang w:eastAsia="es-MX"/>
        </w:rPr>
        <w:drawing>
          <wp:inline distT="0" distB="0" distL="0" distR="0" wp14:anchorId="154F901D" wp14:editId="2858630E">
            <wp:extent cx="3800104" cy="2058082"/>
            <wp:effectExtent l="0" t="0" r="0" b="0"/>
            <wp:docPr id="13" name="Imagen 13" descr="contaminación del su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taminación del suel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25" cy="206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lastRenderedPageBreak/>
        <w:t>Accidentes de origen nuclear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Así como lo hizo Chernóbil, otros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 xml:space="preserve">accidentes nucleares </w:t>
      </w:r>
      <w:r w:rsidRPr="00C51020">
        <w:rPr>
          <w:rFonts w:ascii="Arial" w:hAnsi="Arial" w:cs="Arial"/>
          <w:color w:val="333333"/>
        </w:rPr>
        <w:t>también han mostrado ser los principales causantes de la contaminación del suelo; así como del aire y de la hidrografía del planeta; considerándose agentes altamente contaminantes y que deben tener un límite para tiempos actuales.</w:t>
      </w: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Pruebas atómicas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Una de las que más ha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contaminado la superficie terrestre</w:t>
      </w:r>
      <w:r w:rsidRPr="00C51020">
        <w:rPr>
          <w:rFonts w:ascii="Arial" w:hAnsi="Arial" w:cs="Arial"/>
          <w:color w:val="333333"/>
        </w:rPr>
        <w:t xml:space="preserve"> son aquellas realizadas por los británicos; ya que son las que generan que los suelos no puedan acceder a procesos futuros de descontaminación; incluso si se requieren de miles de años para conseguir tal efecto.</w:t>
      </w: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Tecnología agrícola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Este tipo de tecnología ha sido nociva desde su descubrimiento; pues tanto la utilización de aguas negras como el uso excesivo e indiscriminado de sustancias químicas como los pesticidas y fertilizantes; van dejando un gran producto de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contaminación en los suelos</w:t>
      </w:r>
      <w:r w:rsidRPr="00C51020">
        <w:rPr>
          <w:rFonts w:ascii="Arial" w:hAnsi="Arial" w:cs="Arial"/>
          <w:color w:val="333333"/>
        </w:rPr>
        <w:t>, especialmente en aquellos de gran fertilidad preparados para cultivos.</w:t>
      </w: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Eliminación de basura urbana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En este caso, la fuente predisponente a la contaminación de los suelos, es el uso inadecuado o la carencia de aquellos sistemas dedicados completamente a la eliminación de basura urbana; pues es lo que certifica que las sustancias químicas no aborden los diferentes tipos de suelos y con ello se vaya extendiendo la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contaminación en todo el planeta</w:t>
      </w:r>
      <w:r w:rsidRPr="00C51020">
        <w:rPr>
          <w:rFonts w:ascii="Arial" w:hAnsi="Arial" w:cs="Arial"/>
          <w:color w:val="333333"/>
        </w:rPr>
        <w:t>; sabiendo que son los desechos los que provocan la alteración en estas superficies, por largo plazo.</w:t>
      </w: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Vertido de plásticos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Este es otro de los factores que se presta para la amplia contaminación del suelo; debido a que muchas de las rocas que existen en distintas áreas del planeta constan de metales pesados, tales como plomo, níquel o cromo y son los que hacen que los suelos se transformen bajo el proceso de meteorización y si bien; son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muchas veces aprovechables</w:t>
      </w:r>
      <w:r w:rsidRPr="00C51020">
        <w:rPr>
          <w:rFonts w:ascii="Arial" w:hAnsi="Arial" w:cs="Arial"/>
          <w:color w:val="333333"/>
        </w:rPr>
        <w:t>; gran parte de las ocasiones resultan altamente nocivos para la salud.</w:t>
      </w:r>
    </w:p>
    <w:p w:rsidR="00C51020" w:rsidRDefault="00C51020" w:rsidP="00C51020">
      <w:pPr>
        <w:pStyle w:val="Sinespaciado"/>
        <w:jc w:val="both"/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Style w:val="Textoennegrita"/>
          <w:rFonts w:ascii="Arial" w:hAnsi="Arial" w:cs="Arial"/>
          <w:bCs w:val="0"/>
          <w:color w:val="212121"/>
          <w:bdr w:val="none" w:sz="0" w:space="0" w:color="auto" w:frame="1"/>
        </w:rPr>
        <w:t>Compactación terrestre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Esto hace referencia a la compactación que suele darse en los suelos cuando se comprime para poder realizar estructuras sobre él o también cuando hay una cantidad masiva de ganado que camina sobre la zona de manera recurrente.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Así mismo va generando que las plantas no florezcan y hace que las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raíces se dañen</w:t>
      </w:r>
      <w:r w:rsidRPr="00C51020">
        <w:rPr>
          <w:rFonts w:ascii="Arial" w:hAnsi="Arial" w:cs="Arial"/>
          <w:color w:val="333333"/>
        </w:rPr>
        <w:t xml:space="preserve"> por completo; conllevando a que la contaminación de este tipo de suelo se refleje como un suelo infértil.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Fonts w:ascii="Arial" w:hAnsi="Arial" w:cs="Arial"/>
          <w:bCs/>
          <w:color w:val="212121"/>
          <w:bdr w:val="none" w:sz="0" w:space="0" w:color="auto" w:frame="1"/>
        </w:rPr>
        <w:t>Consecuencias de la contaminación del suelo</w:t>
      </w:r>
    </w:p>
    <w:p w:rsidR="00C51020" w:rsidRPr="00C51020" w:rsidRDefault="00C51020" w:rsidP="00C51020">
      <w:pPr>
        <w:pStyle w:val="Sinespaciado"/>
        <w:jc w:val="center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noProof/>
          <w:color w:val="333333"/>
          <w:lang w:eastAsia="es-MX"/>
        </w:rPr>
        <w:lastRenderedPageBreak/>
        <w:drawing>
          <wp:inline distT="0" distB="0" distL="0" distR="0" wp14:anchorId="61DCE49A" wp14:editId="723AE3F3">
            <wp:extent cx="4785756" cy="2586604"/>
            <wp:effectExtent l="0" t="0" r="0" b="4445"/>
            <wp:docPr id="12" name="Imagen 12" descr="contaminación del su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taminación del suel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63" cy="25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b/>
          <w:color w:val="212121"/>
        </w:rPr>
      </w:pPr>
      <w:r w:rsidRPr="00C51020">
        <w:rPr>
          <w:rFonts w:ascii="Arial" w:hAnsi="Arial" w:cs="Arial"/>
          <w:b/>
          <w:bCs/>
          <w:color w:val="212121"/>
          <w:bdr w:val="none" w:sz="0" w:space="0" w:color="auto" w:frame="1"/>
        </w:rPr>
        <w:t>Vegetación removible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La consecuencia primaria que se desenlaza tras el problema de la contaminación de los suelos tiene actuación directa en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contra de la vegetación</w:t>
      </w:r>
      <w:r w:rsidRPr="00C51020">
        <w:rPr>
          <w:rFonts w:ascii="Arial" w:hAnsi="Arial" w:cs="Arial"/>
          <w:color w:val="333333"/>
        </w:rPr>
        <w:t>; pues son las plantas las primeras que se van degradando al estar frente a un perfil de suelo no apto.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Con la disminución de todo tipo de plantas: la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variedad de</w:t>
      </w:r>
      <w:r w:rsidRPr="00C51020">
        <w:rPr>
          <w:rFonts w:ascii="Arial" w:hAnsi="Arial" w:cs="Arial"/>
          <w:color w:val="333333"/>
        </w:rPr>
        <w:t xml:space="preserve">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especies</w:t>
      </w:r>
      <w:r w:rsidRPr="00C51020">
        <w:rPr>
          <w:rFonts w:ascii="Arial" w:hAnsi="Arial" w:cs="Arial"/>
          <w:color w:val="333333"/>
        </w:rPr>
        <w:t xml:space="preserve"> y con ello la cadena alimenticia se va deteriorando progresivamente, llegando a un punto de tal extremismo que llega a ser imposible la vida de los seres vivos.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Y es una situación que realmente sucede, tiene protagonismo en la actualidad aunque muchas personas no estén al tanto de ello. A medida que avanza la pobreza en vegetación; las especies irán tratando de sobrevivir a pesar del proceso natural que requieren para su supervivencia; pero sin acciones tomadas, lo peor se acercará; ayudando 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acabar no solo con los suelos</w:t>
      </w:r>
      <w:r w:rsidRPr="00C51020">
        <w:rPr>
          <w:rFonts w:ascii="Arial" w:hAnsi="Arial" w:cs="Arial"/>
          <w:color w:val="333333"/>
        </w:rPr>
        <w:t>, sino también con el ecosistema en su totalidad.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Fonts w:ascii="Arial" w:hAnsi="Arial" w:cs="Arial"/>
          <w:bCs/>
          <w:color w:val="212121"/>
          <w:bdr w:val="none" w:sz="0" w:space="0" w:color="auto" w:frame="1"/>
        </w:rPr>
        <w:t>Fauna en extinción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Con la dificultad para la mantención de la vegetación y cualquier tipo de flora, implica también haber dificultad para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tener agua potable;</w:t>
      </w:r>
      <w:r w:rsidRPr="00C51020">
        <w:rPr>
          <w:rFonts w:ascii="Arial" w:hAnsi="Arial" w:cs="Arial"/>
          <w:color w:val="333333"/>
        </w:rPr>
        <w:t xml:space="preserve"> aspecto que hace que las especies animales vayan sufriendo daños irremediables pertenecientes a su cadena de procreación; teniendo otro aspecto a favor para la disminución del ecosistema.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Fonts w:ascii="Arial" w:hAnsi="Arial" w:cs="Arial"/>
          <w:bCs/>
          <w:color w:val="212121"/>
          <w:bdr w:val="none" w:sz="0" w:space="0" w:color="auto" w:frame="1"/>
        </w:rPr>
        <w:t>Degradación paisajística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La pérdida en el valor del suelo, permite que haya lugar para la degradación paisajística; además de influir en la pobreza en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actividades agropecuarias</w:t>
      </w:r>
      <w:r w:rsidRPr="00C51020">
        <w:rPr>
          <w:rFonts w:ascii="Arial" w:hAnsi="Arial" w:cs="Arial"/>
          <w:color w:val="333333"/>
        </w:rPr>
        <w:t>; determinando que se trate de una tierra inútil, lo que lleva a complicar la vida dentro del planeta.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Fonts w:ascii="Arial" w:hAnsi="Arial" w:cs="Arial"/>
          <w:bCs/>
          <w:color w:val="212121"/>
          <w:bdr w:val="none" w:sz="0" w:space="0" w:color="auto" w:frame="1"/>
        </w:rPr>
        <w:lastRenderedPageBreak/>
        <w:t>Silencio peligroso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Las consecuencias más trágicas y peligrosas de la contaminación del suelo; son aquellas que se generan de forma silente; pues van atacando a todos los seres vivos que la habitan, por igual. Muchas de ellas se plasman en ejemplos de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fugas radiactivas</w:t>
      </w:r>
      <w:r w:rsidRPr="00C51020">
        <w:rPr>
          <w:rFonts w:ascii="Arial" w:hAnsi="Arial" w:cs="Arial"/>
          <w:color w:val="333333"/>
        </w:rPr>
        <w:t xml:space="preserve"> que generan una afectación inminente y directa del suelo; consolidando la pérdida de la agricultura y también de la ganadería y la pesca.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Fonts w:ascii="Arial" w:hAnsi="Arial" w:cs="Arial"/>
          <w:bCs/>
          <w:color w:val="212121"/>
          <w:bdr w:val="none" w:sz="0" w:space="0" w:color="auto" w:frame="1"/>
        </w:rPr>
        <w:t>Soluciones para la contaminación del suelo</w:t>
      </w:r>
    </w:p>
    <w:p w:rsidR="00C51020" w:rsidRPr="00C51020" w:rsidRDefault="00C51020" w:rsidP="00C51020">
      <w:pPr>
        <w:pStyle w:val="Sinespaciado"/>
        <w:jc w:val="center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noProof/>
          <w:color w:val="333333"/>
          <w:lang w:eastAsia="es-MX"/>
        </w:rPr>
        <w:drawing>
          <wp:inline distT="0" distB="0" distL="0" distR="0" wp14:anchorId="5847D2B8" wp14:editId="566BB6FB">
            <wp:extent cx="4500748" cy="3002733"/>
            <wp:effectExtent l="0" t="0" r="0" b="7620"/>
            <wp:docPr id="10" name="Imagen 10" descr="contaminación del su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aminación del sue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879" cy="300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212121"/>
        </w:rPr>
      </w:pPr>
      <w:r w:rsidRPr="00C51020">
        <w:rPr>
          <w:rFonts w:ascii="Arial" w:hAnsi="Arial" w:cs="Arial"/>
          <w:bCs/>
          <w:color w:val="212121"/>
          <w:bdr w:val="none" w:sz="0" w:space="0" w:color="auto" w:frame="1"/>
        </w:rPr>
        <w:t>Productos orgánicos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Es lo principal que has de tomar en cuenta, pues si bien; a pesar que son productos más caros en relación a aquellos químicos; son los que ayudan a conservar óptimamente el suelo y todo el hábitat en general.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Sirven para fomentar una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producción mucho más orgánica</w:t>
      </w:r>
      <w:r w:rsidRPr="00C51020">
        <w:rPr>
          <w:rFonts w:ascii="Arial" w:hAnsi="Arial" w:cs="Arial"/>
          <w:color w:val="333333"/>
        </w:rPr>
        <w:t xml:space="preserve"> de lo normal y así evitar que el ecosistema pierda su sentido natural y con ello, la vida.</w:t>
      </w: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b/>
          <w:color w:val="212121"/>
        </w:rPr>
      </w:pPr>
      <w:r w:rsidRPr="00C51020">
        <w:rPr>
          <w:rFonts w:ascii="Arial" w:hAnsi="Arial" w:cs="Arial"/>
          <w:b/>
          <w:bCs/>
          <w:color w:val="212121"/>
          <w:bdr w:val="none" w:sz="0" w:space="0" w:color="auto" w:frame="1"/>
        </w:rPr>
        <w:lastRenderedPageBreak/>
        <w:t>Recicla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El reciclaje, es la base fundamental para empezar a cuidar el planeta y con ello, los suelos. Ve prefiriendo productos de vidrio; ya que es un material que requiere poco tiempo para desintegrarse; siendo lo contrario del plástico que es el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principal material contaminante</w:t>
      </w:r>
      <w:r w:rsidRPr="00C51020">
        <w:rPr>
          <w:rFonts w:ascii="Arial" w:hAnsi="Arial" w:cs="Arial"/>
          <w:color w:val="333333"/>
        </w:rPr>
        <w:t xml:space="preserve"> del suelo.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También se recomienda utilizar envases reusables tales como las bolsas de algodón; bolsas de papel, entre otros que sean fáciles y rápidos para desintegrarse. Igualmente opta por servilletas y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pañuelos de tela</w:t>
      </w:r>
      <w:r w:rsidRPr="00C51020">
        <w:rPr>
          <w:rFonts w:ascii="Arial" w:hAnsi="Arial" w:cs="Arial"/>
          <w:color w:val="333333"/>
        </w:rPr>
        <w:t>; tanto para el uso personal como para el uso en la cocina, así estarás empezando a colaborar con el medio ambiente.</w:t>
      </w:r>
    </w:p>
    <w:p w:rsidR="00C51020" w:rsidRDefault="00C51020" w:rsidP="00C51020">
      <w:pPr>
        <w:pStyle w:val="Sinespaciado"/>
        <w:jc w:val="both"/>
        <w:rPr>
          <w:rFonts w:ascii="Arial" w:hAnsi="Arial" w:cs="Arial"/>
          <w:b/>
          <w:bCs/>
          <w:color w:val="212121"/>
          <w:bdr w:val="none" w:sz="0" w:space="0" w:color="auto" w:frame="1"/>
        </w:rPr>
      </w:pP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b/>
          <w:color w:val="212121"/>
        </w:rPr>
      </w:pPr>
      <w:r w:rsidRPr="00C51020">
        <w:rPr>
          <w:rFonts w:ascii="Arial" w:hAnsi="Arial" w:cs="Arial"/>
          <w:b/>
          <w:bCs/>
          <w:color w:val="212121"/>
          <w:bdr w:val="none" w:sz="0" w:space="0" w:color="auto" w:frame="1"/>
        </w:rPr>
        <w:t>Agricultura preventiva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En la agricultura también puedes aplicar cambios que combaten a la contaminación del suelo y es la regulación del uso de fertilizantes. Así mismo; hoy en día existen los fertilizantes biológicos; que a diferencia de los químicos no tienen una gran potencia en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contra del ambiente</w:t>
      </w:r>
      <w:r w:rsidRPr="00C51020">
        <w:rPr>
          <w:rFonts w:ascii="Arial" w:hAnsi="Arial" w:cs="Arial"/>
          <w:color w:val="333333"/>
        </w:rPr>
        <w:t>; sino que aumentan la fertilidad sin destituir sus otros componentes naturales.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 xml:space="preserve">Lo mismo puedes lograr desde los 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>pesticidas y fungicidas</w:t>
      </w:r>
      <w:r w:rsidRPr="00C51020">
        <w:rPr>
          <w:rFonts w:ascii="Arial" w:hAnsi="Arial" w:cs="Arial"/>
          <w:color w:val="333333"/>
        </w:rPr>
        <w:t xml:space="preserve"> que ahora vienen con un complemento biológico ayudando completamente a las superficies terrestres y combatiendo la deforestación.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color w:val="333333"/>
        </w:rPr>
      </w:pPr>
      <w:r w:rsidRPr="00C51020">
        <w:rPr>
          <w:rFonts w:ascii="Arial" w:hAnsi="Arial" w:cs="Arial"/>
          <w:color w:val="333333"/>
        </w:rPr>
        <w:t>Utiliza estiércol como fertilizante y fungicida y recurre de forma completa a los elementos que puede brindarte la naturaleza, teniendo el beneficio de no percibir efectos secundarios; tal y como lo hace su homólogo químico dejando una</w:t>
      </w:r>
      <w:r w:rsidRPr="00C51020">
        <w:rPr>
          <w:rStyle w:val="Textoennegrita"/>
          <w:rFonts w:ascii="Arial" w:hAnsi="Arial" w:cs="Arial"/>
          <w:color w:val="333333"/>
          <w:bdr w:val="none" w:sz="0" w:space="0" w:color="auto" w:frame="1"/>
        </w:rPr>
        <w:t xml:space="preserve"> infinidad de consecuencias</w:t>
      </w:r>
      <w:r w:rsidRPr="00C51020">
        <w:rPr>
          <w:rFonts w:ascii="Arial" w:hAnsi="Arial" w:cs="Arial"/>
          <w:color w:val="333333"/>
        </w:rPr>
        <w:t xml:space="preserve"> en cualquier tipo de suelo.</w:t>
      </w:r>
    </w:p>
    <w:p w:rsidR="00C51020" w:rsidRPr="00C51020" w:rsidRDefault="00C51020" w:rsidP="00C51020">
      <w:pPr>
        <w:pStyle w:val="Sinespaciado"/>
        <w:jc w:val="both"/>
        <w:rPr>
          <w:rFonts w:ascii="Arial" w:hAnsi="Arial" w:cs="Arial"/>
          <w:lang w:eastAsia="es-MX"/>
        </w:rPr>
      </w:pPr>
    </w:p>
    <w:p w:rsidR="00C51020" w:rsidRDefault="00C51020" w:rsidP="008C7981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8252A5" w:rsidRDefault="008252A5" w:rsidP="008C7981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8252A5" w:rsidRDefault="008252A5" w:rsidP="008C7981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8252A5" w:rsidRDefault="008252A5" w:rsidP="008C7981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FC0AA0" w:rsidRPr="006274CD" w:rsidRDefault="00FC0AA0" w:rsidP="006274CD">
      <w:pPr>
        <w:tabs>
          <w:tab w:val="left" w:pos="6780"/>
        </w:tabs>
        <w:spacing w:after="0" w:line="240" w:lineRule="auto"/>
        <w:jc w:val="both"/>
        <w:rPr>
          <w:rFonts w:ascii="Arial" w:hAnsi="Arial" w:cs="Arial"/>
        </w:rPr>
      </w:pPr>
      <w:bookmarkStart w:id="0" w:name="_GoBack"/>
      <w:bookmarkEnd w:id="0"/>
    </w:p>
    <w:sectPr w:rsidR="00FC0AA0" w:rsidRPr="006274CD" w:rsidSect="000C58E3">
      <w:headerReference w:type="default" r:id="rId20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2159" w:rsidRDefault="008E2159" w:rsidP="009D6E08">
      <w:pPr>
        <w:spacing w:after="0" w:line="240" w:lineRule="auto"/>
      </w:pPr>
      <w:r>
        <w:separator/>
      </w:r>
    </w:p>
  </w:endnote>
  <w:endnote w:type="continuationSeparator" w:id="0">
    <w:p w:rsidR="008E2159" w:rsidRDefault="008E2159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2159" w:rsidRDefault="008E2159" w:rsidP="009D6E08">
      <w:pPr>
        <w:spacing w:after="0" w:line="240" w:lineRule="auto"/>
      </w:pPr>
      <w:r>
        <w:separator/>
      </w:r>
    </w:p>
  </w:footnote>
  <w:footnote w:type="continuationSeparator" w:id="0">
    <w:p w:rsidR="008E2159" w:rsidRDefault="008E2159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2055" w:rsidRPr="00D949B9" w:rsidRDefault="002C2055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C2055" w:rsidRPr="00D949B9" w:rsidRDefault="002C2055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2C2055" w:rsidRPr="00D949B9" w:rsidRDefault="002C2055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2C2055" w:rsidRPr="00D949B9" w:rsidRDefault="002C2055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2C2055" w:rsidRPr="00D949B9" w:rsidRDefault="002C2055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2C2055" w:rsidRDefault="002C205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50F07AD"/>
    <w:multiLevelType w:val="multilevel"/>
    <w:tmpl w:val="2BA48996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75" w:hanging="61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  <w:b/>
      </w:rPr>
    </w:lvl>
  </w:abstractNum>
  <w:abstractNum w:abstractNumId="4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BB7326"/>
    <w:multiLevelType w:val="multilevel"/>
    <w:tmpl w:val="85E8B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754AA2"/>
    <w:multiLevelType w:val="multilevel"/>
    <w:tmpl w:val="FB0C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F405DE6"/>
    <w:multiLevelType w:val="multilevel"/>
    <w:tmpl w:val="2312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7AC45D1"/>
    <w:multiLevelType w:val="multilevel"/>
    <w:tmpl w:val="3538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2"/>
  </w:num>
  <w:num w:numId="2">
    <w:abstractNumId w:val="25"/>
  </w:num>
  <w:num w:numId="3">
    <w:abstractNumId w:val="6"/>
  </w:num>
  <w:num w:numId="4">
    <w:abstractNumId w:val="20"/>
  </w:num>
  <w:num w:numId="5">
    <w:abstractNumId w:val="14"/>
  </w:num>
  <w:num w:numId="6">
    <w:abstractNumId w:val="9"/>
  </w:num>
  <w:num w:numId="7">
    <w:abstractNumId w:val="26"/>
  </w:num>
  <w:num w:numId="8">
    <w:abstractNumId w:val="1"/>
  </w:num>
  <w:num w:numId="9">
    <w:abstractNumId w:val="15"/>
  </w:num>
  <w:num w:numId="10">
    <w:abstractNumId w:val="2"/>
  </w:num>
  <w:num w:numId="11">
    <w:abstractNumId w:val="5"/>
  </w:num>
  <w:num w:numId="12">
    <w:abstractNumId w:val="24"/>
  </w:num>
  <w:num w:numId="13">
    <w:abstractNumId w:val="4"/>
  </w:num>
  <w:num w:numId="14">
    <w:abstractNumId w:val="18"/>
  </w:num>
  <w:num w:numId="15">
    <w:abstractNumId w:val="7"/>
  </w:num>
  <w:num w:numId="16">
    <w:abstractNumId w:val="28"/>
  </w:num>
  <w:num w:numId="17">
    <w:abstractNumId w:val="8"/>
  </w:num>
  <w:num w:numId="18">
    <w:abstractNumId w:val="21"/>
  </w:num>
  <w:num w:numId="19">
    <w:abstractNumId w:val="11"/>
  </w:num>
  <w:num w:numId="20">
    <w:abstractNumId w:val="12"/>
  </w:num>
  <w:num w:numId="21">
    <w:abstractNumId w:val="17"/>
  </w:num>
  <w:num w:numId="22">
    <w:abstractNumId w:val="23"/>
  </w:num>
  <w:num w:numId="23">
    <w:abstractNumId w:val="10"/>
  </w:num>
  <w:num w:numId="24">
    <w:abstractNumId w:val="0"/>
  </w:num>
  <w:num w:numId="25">
    <w:abstractNumId w:val="29"/>
  </w:num>
  <w:num w:numId="26">
    <w:abstractNumId w:val="3"/>
  </w:num>
  <w:num w:numId="27">
    <w:abstractNumId w:val="16"/>
  </w:num>
  <w:num w:numId="28">
    <w:abstractNumId w:val="13"/>
  </w:num>
  <w:num w:numId="29">
    <w:abstractNumId w:val="19"/>
  </w:num>
  <w:num w:numId="30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4E2D"/>
    <w:rsid w:val="000354F4"/>
    <w:rsid w:val="00037B41"/>
    <w:rsid w:val="00043111"/>
    <w:rsid w:val="000438C6"/>
    <w:rsid w:val="0006069C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0E3610"/>
    <w:rsid w:val="001337BF"/>
    <w:rsid w:val="00134CBD"/>
    <w:rsid w:val="001458D0"/>
    <w:rsid w:val="001529F8"/>
    <w:rsid w:val="001537F9"/>
    <w:rsid w:val="00156F10"/>
    <w:rsid w:val="0016512E"/>
    <w:rsid w:val="001B3CA9"/>
    <w:rsid w:val="001B71DF"/>
    <w:rsid w:val="001D666F"/>
    <w:rsid w:val="001E5AF2"/>
    <w:rsid w:val="001F0AD0"/>
    <w:rsid w:val="001F21F5"/>
    <w:rsid w:val="001F29B8"/>
    <w:rsid w:val="001F3FF4"/>
    <w:rsid w:val="002055A8"/>
    <w:rsid w:val="00212970"/>
    <w:rsid w:val="00217AF5"/>
    <w:rsid w:val="00263BFE"/>
    <w:rsid w:val="00271C5E"/>
    <w:rsid w:val="0027434D"/>
    <w:rsid w:val="002906BE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2F0248"/>
    <w:rsid w:val="00305C59"/>
    <w:rsid w:val="00310A63"/>
    <w:rsid w:val="003133E3"/>
    <w:rsid w:val="00341BC1"/>
    <w:rsid w:val="00342419"/>
    <w:rsid w:val="003501DC"/>
    <w:rsid w:val="00351BEC"/>
    <w:rsid w:val="00362D2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538B"/>
    <w:rsid w:val="0046250B"/>
    <w:rsid w:val="004663F4"/>
    <w:rsid w:val="004753E6"/>
    <w:rsid w:val="00475F97"/>
    <w:rsid w:val="00482C99"/>
    <w:rsid w:val="0048389B"/>
    <w:rsid w:val="004A1DF4"/>
    <w:rsid w:val="004A68D4"/>
    <w:rsid w:val="004B7EB4"/>
    <w:rsid w:val="004D1206"/>
    <w:rsid w:val="004D2C14"/>
    <w:rsid w:val="004E5A7C"/>
    <w:rsid w:val="004F38B8"/>
    <w:rsid w:val="004F3AD3"/>
    <w:rsid w:val="00501B96"/>
    <w:rsid w:val="005035B8"/>
    <w:rsid w:val="00503A2C"/>
    <w:rsid w:val="005106F7"/>
    <w:rsid w:val="00520450"/>
    <w:rsid w:val="00527C54"/>
    <w:rsid w:val="00530298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4150B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C6DC5"/>
    <w:rsid w:val="006D6D30"/>
    <w:rsid w:val="006E7B84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C13AD"/>
    <w:rsid w:val="007C2202"/>
    <w:rsid w:val="007C679C"/>
    <w:rsid w:val="007D0BE4"/>
    <w:rsid w:val="007D2880"/>
    <w:rsid w:val="007F451E"/>
    <w:rsid w:val="00810B7D"/>
    <w:rsid w:val="00817339"/>
    <w:rsid w:val="008174AB"/>
    <w:rsid w:val="0082121B"/>
    <w:rsid w:val="008252A5"/>
    <w:rsid w:val="008347C9"/>
    <w:rsid w:val="0083482B"/>
    <w:rsid w:val="00841ED2"/>
    <w:rsid w:val="0084446C"/>
    <w:rsid w:val="0085636F"/>
    <w:rsid w:val="0086193C"/>
    <w:rsid w:val="00863CAE"/>
    <w:rsid w:val="00895014"/>
    <w:rsid w:val="00895BF3"/>
    <w:rsid w:val="008A6A55"/>
    <w:rsid w:val="008B3D48"/>
    <w:rsid w:val="008B45F8"/>
    <w:rsid w:val="008C2E4F"/>
    <w:rsid w:val="008C7981"/>
    <w:rsid w:val="008D2BEB"/>
    <w:rsid w:val="008E2159"/>
    <w:rsid w:val="008E3876"/>
    <w:rsid w:val="008F515D"/>
    <w:rsid w:val="008F5278"/>
    <w:rsid w:val="00922702"/>
    <w:rsid w:val="00922BAB"/>
    <w:rsid w:val="00927CB8"/>
    <w:rsid w:val="009362C7"/>
    <w:rsid w:val="00941BF3"/>
    <w:rsid w:val="00944CBF"/>
    <w:rsid w:val="0096137B"/>
    <w:rsid w:val="00962E4D"/>
    <w:rsid w:val="00967439"/>
    <w:rsid w:val="00970679"/>
    <w:rsid w:val="00971ACF"/>
    <w:rsid w:val="0097388C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4DE6"/>
    <w:rsid w:val="00A51EB4"/>
    <w:rsid w:val="00A63BD9"/>
    <w:rsid w:val="00A91C9A"/>
    <w:rsid w:val="00A93BA5"/>
    <w:rsid w:val="00A94C36"/>
    <w:rsid w:val="00AB1B39"/>
    <w:rsid w:val="00AB1FC2"/>
    <w:rsid w:val="00AC6A38"/>
    <w:rsid w:val="00AD50A0"/>
    <w:rsid w:val="00B22A4D"/>
    <w:rsid w:val="00B314C7"/>
    <w:rsid w:val="00B320E1"/>
    <w:rsid w:val="00B34B65"/>
    <w:rsid w:val="00B351DD"/>
    <w:rsid w:val="00B434E3"/>
    <w:rsid w:val="00B43AC2"/>
    <w:rsid w:val="00B6587E"/>
    <w:rsid w:val="00B70315"/>
    <w:rsid w:val="00B722EA"/>
    <w:rsid w:val="00B75183"/>
    <w:rsid w:val="00B822A6"/>
    <w:rsid w:val="00BA011F"/>
    <w:rsid w:val="00BC0319"/>
    <w:rsid w:val="00BD49AD"/>
    <w:rsid w:val="00BD6EB6"/>
    <w:rsid w:val="00BF6847"/>
    <w:rsid w:val="00C079B0"/>
    <w:rsid w:val="00C10580"/>
    <w:rsid w:val="00C15023"/>
    <w:rsid w:val="00C35DF8"/>
    <w:rsid w:val="00C51020"/>
    <w:rsid w:val="00C5253B"/>
    <w:rsid w:val="00C5255D"/>
    <w:rsid w:val="00C552D8"/>
    <w:rsid w:val="00C56278"/>
    <w:rsid w:val="00C733A8"/>
    <w:rsid w:val="00C8283D"/>
    <w:rsid w:val="00C82B29"/>
    <w:rsid w:val="00C850CE"/>
    <w:rsid w:val="00C90222"/>
    <w:rsid w:val="00CA4104"/>
    <w:rsid w:val="00CB11EA"/>
    <w:rsid w:val="00CB2694"/>
    <w:rsid w:val="00CB2AF5"/>
    <w:rsid w:val="00CB3F65"/>
    <w:rsid w:val="00CB596F"/>
    <w:rsid w:val="00CD506D"/>
    <w:rsid w:val="00CD5740"/>
    <w:rsid w:val="00CD6220"/>
    <w:rsid w:val="00CF0D81"/>
    <w:rsid w:val="00D02BF5"/>
    <w:rsid w:val="00D05F06"/>
    <w:rsid w:val="00D24859"/>
    <w:rsid w:val="00D24BE7"/>
    <w:rsid w:val="00D35DC2"/>
    <w:rsid w:val="00D37727"/>
    <w:rsid w:val="00D413D5"/>
    <w:rsid w:val="00D56A21"/>
    <w:rsid w:val="00D62B7B"/>
    <w:rsid w:val="00D71B8B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954AE"/>
    <w:rsid w:val="00EA6B18"/>
    <w:rsid w:val="00EB3A2C"/>
    <w:rsid w:val="00EC3CF2"/>
    <w:rsid w:val="00ED7D1B"/>
    <w:rsid w:val="00EE0F83"/>
    <w:rsid w:val="00EE79C1"/>
    <w:rsid w:val="00F27ED0"/>
    <w:rsid w:val="00F44D55"/>
    <w:rsid w:val="00F50B3C"/>
    <w:rsid w:val="00F6189D"/>
    <w:rsid w:val="00F6746B"/>
    <w:rsid w:val="00F74F97"/>
    <w:rsid w:val="00F76D97"/>
    <w:rsid w:val="00F91C48"/>
    <w:rsid w:val="00F97091"/>
    <w:rsid w:val="00FA5E46"/>
    <w:rsid w:val="00FC0AA0"/>
    <w:rsid w:val="00FC7E74"/>
    <w:rsid w:val="00FD2900"/>
    <w:rsid w:val="00FD2BFD"/>
    <w:rsid w:val="00FD32BD"/>
    <w:rsid w:val="00FF4BC1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s1">
    <w:name w:val="s1"/>
    <w:basedOn w:val="Fuentedeprrafopredeter"/>
    <w:rsid w:val="00B351DD"/>
  </w:style>
  <w:style w:type="paragraph" w:customStyle="1" w:styleId="p1">
    <w:name w:val="p1"/>
    <w:basedOn w:val="Normal"/>
    <w:rsid w:val="00B35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B351DD"/>
  </w:style>
  <w:style w:type="character" w:customStyle="1" w:styleId="s3">
    <w:name w:val="s3"/>
    <w:basedOn w:val="Fuentedeprrafopredeter"/>
    <w:rsid w:val="00B351DD"/>
  </w:style>
  <w:style w:type="character" w:customStyle="1" w:styleId="metatext">
    <w:name w:val="meta_text"/>
    <w:basedOn w:val="Fuentedeprrafopredeter"/>
    <w:rsid w:val="008C79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s1">
    <w:name w:val="s1"/>
    <w:basedOn w:val="Fuentedeprrafopredeter"/>
    <w:rsid w:val="00B351DD"/>
  </w:style>
  <w:style w:type="paragraph" w:customStyle="1" w:styleId="p1">
    <w:name w:val="p1"/>
    <w:basedOn w:val="Normal"/>
    <w:rsid w:val="00B35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B351DD"/>
  </w:style>
  <w:style w:type="character" w:customStyle="1" w:styleId="s3">
    <w:name w:val="s3"/>
    <w:basedOn w:val="Fuentedeprrafopredeter"/>
    <w:rsid w:val="00B351DD"/>
  </w:style>
  <w:style w:type="character" w:customStyle="1" w:styleId="metatext">
    <w:name w:val="meta_text"/>
    <w:basedOn w:val="Fuentedeprrafopredeter"/>
    <w:rsid w:val="008C7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7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30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46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FFFFF"/>
            <w:right w:val="none" w:sz="0" w:space="0" w:color="auto"/>
          </w:divBdr>
          <w:divsChild>
            <w:div w:id="826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597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3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863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617998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4725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9736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76340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8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26368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0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01525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3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6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5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3915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681627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18314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88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8700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0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0675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2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9853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umbrepuebloscop20.org/wp-content/uploads/2017/10/contaminaci&#243;n-del-aire-3.jpg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umbrepuebloscop20.org/wp-content/uploads/2017/10/contaminaci&#243;n-del-suelo.jpg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C8670-4A30-4746-8B30-FEE6ACA3C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1101</TotalTime>
  <Pages>18</Pages>
  <Words>4733</Words>
  <Characters>26037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143</cp:revision>
  <cp:lastPrinted>2016-07-01T17:25:00Z</cp:lastPrinted>
  <dcterms:created xsi:type="dcterms:W3CDTF">2018-04-24T12:49:00Z</dcterms:created>
  <dcterms:modified xsi:type="dcterms:W3CDTF">2018-05-27T00:35:00Z</dcterms:modified>
</cp:coreProperties>
</file>
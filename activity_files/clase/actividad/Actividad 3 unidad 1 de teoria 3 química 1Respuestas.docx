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A47" w:rsidRPr="00FC6BF4" w:rsidRDefault="009C586B" w:rsidP="00FC6BF4">
      <w:pPr>
        <w:spacing w:after="0" w:line="240" w:lineRule="auto"/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w:drawing>
          <wp:inline distT="0" distB="0" distL="0" distR="0" wp14:anchorId="31FD035A" wp14:editId="5276727B">
            <wp:extent cx="7530861" cy="1940943"/>
            <wp:effectExtent l="0" t="0" r="0" b="2540"/>
            <wp:docPr id="5" name="Imagen 5" descr="Imagen relacionada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n relacionada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534" cy="194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46C" w:rsidRPr="006274CD" w:rsidRDefault="0084446C" w:rsidP="00FC6BF4">
      <w:pPr>
        <w:spacing w:after="300" w:line="336" w:lineRule="atLeast"/>
        <w:jc w:val="center"/>
        <w:rPr>
          <w:rFonts w:ascii="Arial" w:hAnsi="Arial" w:cs="Arial"/>
          <w:b/>
        </w:rPr>
      </w:pPr>
      <w:r w:rsidRPr="006274CD">
        <w:rPr>
          <w:rFonts w:ascii="Arial" w:hAnsi="Arial" w:cs="Arial"/>
          <w:b/>
        </w:rPr>
        <w:t>El método científico en la química.</w:t>
      </w:r>
    </w:p>
    <w:p w:rsidR="0084446C" w:rsidRPr="006274CD" w:rsidRDefault="0084446C" w:rsidP="00FC6BF4">
      <w:pPr>
        <w:spacing w:after="300" w:line="336" w:lineRule="atLeast"/>
        <w:jc w:val="center"/>
        <w:rPr>
          <w:rFonts w:ascii="Arial" w:hAnsi="Arial" w:cs="Arial"/>
          <w:b/>
        </w:rPr>
      </w:pPr>
      <w:r w:rsidRPr="006274CD">
        <w:rPr>
          <w:rFonts w:ascii="Arial" w:hAnsi="Arial" w:cs="Arial"/>
          <w:b/>
          <w:noProof/>
          <w:lang w:eastAsia="es-MX"/>
        </w:rPr>
        <w:drawing>
          <wp:inline distT="0" distB="0" distL="0" distR="0" wp14:anchorId="660274D8" wp14:editId="0749648E">
            <wp:extent cx="1578110" cy="1612417"/>
            <wp:effectExtent l="0" t="0" r="3175" b="6985"/>
            <wp:docPr id="228" name="Imagen 228" descr="C:\Users\fracesgar\Desktop\pasos-y-etapas-del-metodo-cientifico-para-el-estudio-de-la-quimica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cesgar\Desktop\pasos-y-etapas-del-metodo-cientifico-para-el-estudio-de-la-quimica[1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110" cy="16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CC" w:rsidRPr="006274CD" w:rsidRDefault="00310A63" w:rsidP="006274CD">
      <w:pPr>
        <w:pStyle w:val="Ttulo1"/>
        <w:spacing w:before="0" w:line="270" w:lineRule="atLeast"/>
        <w:jc w:val="both"/>
        <w:rPr>
          <w:rFonts w:ascii="Arial" w:hAnsi="Arial" w:cs="Arial"/>
          <w:color w:val="auto"/>
          <w:sz w:val="22"/>
          <w:szCs w:val="22"/>
        </w:rPr>
      </w:pPr>
      <w:r w:rsidRPr="00730AF9">
        <w:rPr>
          <w:rFonts w:ascii="Arial" w:hAnsi="Arial" w:cs="Arial"/>
          <w:b/>
          <w:color w:val="auto"/>
          <w:sz w:val="22"/>
          <w:szCs w:val="22"/>
        </w:rPr>
        <w:lastRenderedPageBreak/>
        <w:t xml:space="preserve">Actividad </w:t>
      </w:r>
      <w:r w:rsidR="00970679" w:rsidRPr="00730AF9">
        <w:rPr>
          <w:rFonts w:ascii="Arial" w:hAnsi="Arial" w:cs="Arial"/>
          <w:b/>
          <w:color w:val="auto"/>
          <w:sz w:val="22"/>
          <w:szCs w:val="22"/>
        </w:rPr>
        <w:t>3</w:t>
      </w:r>
      <w:r w:rsidR="00970679">
        <w:rPr>
          <w:rFonts w:ascii="Arial" w:hAnsi="Arial" w:cs="Arial"/>
          <w:color w:val="auto"/>
          <w:sz w:val="22"/>
          <w:szCs w:val="22"/>
        </w:rPr>
        <w:t xml:space="preserve"> Arrastra el orden de los pasos del método científico de la derecha hacia la izquierda como va su orden.</w:t>
      </w:r>
    </w:p>
    <w:p w:rsidR="002906BE" w:rsidRDefault="0084446C" w:rsidP="002B2E81">
      <w:pPr>
        <w:jc w:val="both"/>
        <w:rPr>
          <w:rFonts w:ascii="Arial" w:hAnsi="Arial" w:cs="Arial"/>
          <w:b/>
          <w:i/>
          <w:sz w:val="18"/>
        </w:rPr>
      </w:pPr>
      <w:r w:rsidRPr="006274CD">
        <w:rPr>
          <w:rFonts w:ascii="Arial" w:hAnsi="Arial" w:cs="Arial"/>
          <w:noProof/>
          <w:lang w:eastAsia="es-MX"/>
        </w:rPr>
        <w:drawing>
          <wp:inline distT="0" distB="0" distL="0" distR="0" wp14:anchorId="682979A2" wp14:editId="1A2C1C83">
            <wp:extent cx="7077075" cy="3181350"/>
            <wp:effectExtent l="0" t="0" r="9525" b="0"/>
            <wp:docPr id="229" name="Imagen 229" descr="C:\Users\fracesgar\Desktop\pasos-y-etapas-del-metodo-cientifico-para-el-estudio-de-la-quimica[1]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cesgar\Desktop\pasos-y-etapas-del-metodo-cientifico-para-el-estudio-de-la-quimica[1] - copi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371" cy="320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81" w:rsidRPr="006F4A75" w:rsidRDefault="002B2E81" w:rsidP="002B2E81">
      <w:pPr>
        <w:jc w:val="both"/>
        <w:rPr>
          <w:rFonts w:ascii="Arial" w:hAnsi="Arial" w:cs="Arial"/>
          <w:color w:val="FF0000"/>
        </w:rPr>
      </w:pPr>
      <w:bookmarkStart w:id="0" w:name="_GoBack"/>
      <w:r w:rsidRPr="006F4A75">
        <w:rPr>
          <w:rFonts w:ascii="Arial" w:hAnsi="Arial" w:cs="Arial"/>
          <w:b/>
          <w:i/>
          <w:color w:val="FF0000"/>
          <w:sz w:val="18"/>
        </w:rPr>
        <w:t xml:space="preserve">Respuesta= 1 </w:t>
      </w:r>
      <w:r w:rsidRPr="006F4A75">
        <w:rPr>
          <w:rFonts w:ascii="Arial" w:eastAsia="Times New Roman" w:hAnsi="Arial" w:cs="Arial"/>
          <w:b/>
          <w:bCs/>
          <w:i/>
          <w:color w:val="FF0000"/>
          <w:sz w:val="18"/>
          <w:lang w:eastAsia="es-MX"/>
        </w:rPr>
        <w:t>Observación</w:t>
      </w:r>
      <w:r w:rsidRPr="006F4A75">
        <w:rPr>
          <w:rFonts w:ascii="Arial" w:eastAsia="Times New Roman" w:hAnsi="Arial" w:cs="Arial"/>
          <w:b/>
          <w:i/>
          <w:color w:val="FF0000"/>
          <w:sz w:val="18"/>
          <w:lang w:eastAsia="es-MX"/>
        </w:rPr>
        <w:t xml:space="preserve"> de un fenómeno, 2 Formulación de una pregunta</w:t>
      </w:r>
      <w:r w:rsidRPr="006F4A75">
        <w:rPr>
          <w:rFonts w:ascii="Arial" w:hAnsi="Arial" w:cs="Arial"/>
          <w:b/>
          <w:i/>
          <w:color w:val="FF0000"/>
          <w:sz w:val="18"/>
        </w:rPr>
        <w:t xml:space="preserve">, 3 </w:t>
      </w:r>
      <w:r w:rsidRPr="006F4A75">
        <w:rPr>
          <w:rFonts w:ascii="Arial" w:eastAsia="Times New Roman" w:hAnsi="Arial" w:cs="Arial"/>
          <w:b/>
          <w:i/>
          <w:color w:val="FF0000"/>
          <w:sz w:val="18"/>
          <w:lang w:eastAsia="es-MX"/>
        </w:rPr>
        <w:t>Análisis del Fenómeno</w:t>
      </w:r>
      <w:r w:rsidRPr="006F4A75">
        <w:rPr>
          <w:rFonts w:ascii="Arial" w:hAnsi="Arial" w:cs="Arial"/>
          <w:b/>
          <w:i/>
          <w:color w:val="FF0000"/>
          <w:sz w:val="18"/>
        </w:rPr>
        <w:t xml:space="preserve">, 4 </w:t>
      </w:r>
      <w:r w:rsidRPr="006F4A75">
        <w:rPr>
          <w:rFonts w:ascii="Arial" w:eastAsia="Times New Roman" w:hAnsi="Arial" w:cs="Arial"/>
          <w:b/>
          <w:i/>
          <w:color w:val="FF0000"/>
          <w:sz w:val="18"/>
          <w:lang w:eastAsia="es-MX"/>
        </w:rPr>
        <w:t xml:space="preserve">Construcción de la </w:t>
      </w:r>
      <w:r w:rsidRPr="006F4A75">
        <w:rPr>
          <w:rFonts w:ascii="Arial" w:eastAsia="Times New Roman" w:hAnsi="Arial" w:cs="Arial"/>
          <w:b/>
          <w:bCs/>
          <w:i/>
          <w:color w:val="FF0000"/>
          <w:sz w:val="18"/>
          <w:lang w:eastAsia="es-MX"/>
        </w:rPr>
        <w:t>hipótesis</w:t>
      </w:r>
      <w:r w:rsidRPr="006F4A75">
        <w:rPr>
          <w:rFonts w:ascii="Arial" w:eastAsia="Times New Roman" w:hAnsi="Arial" w:cs="Arial"/>
          <w:b/>
          <w:i/>
          <w:color w:val="FF0000"/>
          <w:sz w:val="18"/>
          <w:lang w:eastAsia="es-MX"/>
        </w:rPr>
        <w:t xml:space="preserve"> con el intento de explicarlo.</w:t>
      </w:r>
    </w:p>
    <w:bookmarkEnd w:id="0"/>
    <w:p w:rsidR="00575637" w:rsidRDefault="00FC6BF4" w:rsidP="006274CD">
      <w:pPr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E8D35" wp14:editId="458BE5E6">
                <wp:simplePos x="0" y="0"/>
                <wp:positionH relativeFrom="column">
                  <wp:posOffset>3665220</wp:posOffset>
                </wp:positionH>
                <wp:positionV relativeFrom="paragraph">
                  <wp:posOffset>81915</wp:posOffset>
                </wp:positionV>
                <wp:extent cx="3764280" cy="515620"/>
                <wp:effectExtent l="0" t="0" r="26670" b="17780"/>
                <wp:wrapNone/>
                <wp:docPr id="232" name="2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515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>Análisis del Fenómeno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2 Rectángulo" o:spid="_x0000_s1026" style="position:absolute;left:0;text-align:left;margin-left:288.6pt;margin-top:6.45pt;width:296.4pt;height:4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>Análisis del Fenómeno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F7283" wp14:editId="3CD8C9C8">
                <wp:simplePos x="0" y="0"/>
                <wp:positionH relativeFrom="column">
                  <wp:posOffset>-168275</wp:posOffset>
                </wp:positionH>
                <wp:positionV relativeFrom="paragraph">
                  <wp:posOffset>85725</wp:posOffset>
                </wp:positionV>
                <wp:extent cx="3764280" cy="534035"/>
                <wp:effectExtent l="0" t="0" r="26670" b="18415"/>
                <wp:wrapNone/>
                <wp:docPr id="233" name="2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534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>Construcción de la hipótesis con el intento de explicarlo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3 Rectángulo" o:spid="_x0000_s1027" style="position:absolute;left:0;text-align:left;margin-left:-13.25pt;margin-top:6.75pt;width:296.4pt;height:4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>Construcción de la hipótesis con el intento de explicarlo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75637" w:rsidRDefault="00575637" w:rsidP="006274CD">
      <w:pPr>
        <w:jc w:val="both"/>
        <w:rPr>
          <w:rFonts w:ascii="Arial" w:hAnsi="Arial" w:cs="Arial"/>
        </w:rPr>
      </w:pPr>
    </w:p>
    <w:p w:rsidR="00FC6BF4" w:rsidRDefault="00FC6BF4" w:rsidP="006274CD">
      <w:pPr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682B1" wp14:editId="49607BB8">
                <wp:simplePos x="0" y="0"/>
                <wp:positionH relativeFrom="column">
                  <wp:posOffset>3660775</wp:posOffset>
                </wp:positionH>
                <wp:positionV relativeFrom="paragraph">
                  <wp:posOffset>220345</wp:posOffset>
                </wp:positionV>
                <wp:extent cx="3764280" cy="356235"/>
                <wp:effectExtent l="0" t="0" r="26670" b="24765"/>
                <wp:wrapNone/>
                <wp:docPr id="230" name="2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>Observación de un fenómeno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0 Rectángulo" o:spid="_x0000_s1028" style="position:absolute;left:0;text-align:left;margin-left:288.25pt;margin-top:17.35pt;width:296.4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>Observación de un fenómeno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6269AC" wp14:editId="117CB990">
                <wp:simplePos x="0" y="0"/>
                <wp:positionH relativeFrom="column">
                  <wp:posOffset>-168275</wp:posOffset>
                </wp:positionH>
                <wp:positionV relativeFrom="paragraph">
                  <wp:posOffset>220980</wp:posOffset>
                </wp:positionV>
                <wp:extent cx="3764280" cy="332105"/>
                <wp:effectExtent l="0" t="0" r="26670" b="10795"/>
                <wp:wrapNone/>
                <wp:docPr id="231" name="2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332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Formulación de una pregunta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1 Rectángulo" o:spid="_x0000_s1029" style="position:absolute;left:0;text-align:left;margin-left:-13.25pt;margin-top:17.4pt;width:296.4pt;height:2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ab/>
                        <w:t>Formulación de una pregunta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C0AA0" w:rsidRPr="006274CD" w:rsidRDefault="00FC0AA0" w:rsidP="006274CD">
      <w:pPr>
        <w:tabs>
          <w:tab w:val="left" w:pos="6780"/>
        </w:tabs>
        <w:spacing w:after="0" w:line="240" w:lineRule="auto"/>
        <w:jc w:val="both"/>
        <w:rPr>
          <w:rFonts w:ascii="Arial" w:hAnsi="Arial" w:cs="Arial"/>
        </w:rPr>
      </w:pPr>
    </w:p>
    <w:sectPr w:rsidR="00FC0AA0" w:rsidRPr="006274CD" w:rsidSect="000C58E3">
      <w:headerReference w:type="default" r:id="rId13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292" w:rsidRDefault="00221292" w:rsidP="009D6E08">
      <w:pPr>
        <w:spacing w:after="0" w:line="240" w:lineRule="auto"/>
      </w:pPr>
      <w:r>
        <w:separator/>
      </w:r>
    </w:p>
  </w:endnote>
  <w:endnote w:type="continuationSeparator" w:id="0">
    <w:p w:rsidR="00221292" w:rsidRDefault="00221292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292" w:rsidRDefault="00221292" w:rsidP="009D6E08">
      <w:pPr>
        <w:spacing w:after="0" w:line="240" w:lineRule="auto"/>
      </w:pPr>
      <w:r>
        <w:separator/>
      </w:r>
    </w:p>
  </w:footnote>
  <w:footnote w:type="continuationSeparator" w:id="0">
    <w:p w:rsidR="00221292" w:rsidRDefault="00221292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461" w:rsidRPr="00D949B9" w:rsidRDefault="00F05461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491193B" wp14:editId="5D81D242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5C7E883D" wp14:editId="7D3D71A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393F4B7F" wp14:editId="4C4029D1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393F4B7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6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346CEE" w:rsidRPr="00D949B9" w:rsidRDefault="00346CEE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346CEE" w:rsidRPr="00D949B9" w:rsidRDefault="00346CEE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F05461" w:rsidRDefault="00F0546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6E38"/>
    <w:multiLevelType w:val="multilevel"/>
    <w:tmpl w:val="45B4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91653A"/>
    <w:multiLevelType w:val="multilevel"/>
    <w:tmpl w:val="4DEA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01AF7"/>
    <w:multiLevelType w:val="multilevel"/>
    <w:tmpl w:val="360A8A2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167B3422"/>
    <w:multiLevelType w:val="multilevel"/>
    <w:tmpl w:val="7AD6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D1A35"/>
    <w:multiLevelType w:val="multilevel"/>
    <w:tmpl w:val="4752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0E0255"/>
    <w:multiLevelType w:val="multilevel"/>
    <w:tmpl w:val="4D82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113A4C"/>
    <w:multiLevelType w:val="multilevel"/>
    <w:tmpl w:val="757E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AA692B"/>
    <w:multiLevelType w:val="multilevel"/>
    <w:tmpl w:val="B7A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004C9"/>
    <w:multiLevelType w:val="multilevel"/>
    <w:tmpl w:val="A99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925F2"/>
    <w:multiLevelType w:val="multilevel"/>
    <w:tmpl w:val="D0A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13623A"/>
    <w:multiLevelType w:val="multilevel"/>
    <w:tmpl w:val="3CE4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291C76"/>
    <w:multiLevelType w:val="multilevel"/>
    <w:tmpl w:val="FF44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04379"/>
    <w:multiLevelType w:val="multilevel"/>
    <w:tmpl w:val="79DC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D558B"/>
    <w:multiLevelType w:val="multilevel"/>
    <w:tmpl w:val="D89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DD915A7"/>
    <w:multiLevelType w:val="multilevel"/>
    <w:tmpl w:val="945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CC062D"/>
    <w:multiLevelType w:val="multilevel"/>
    <w:tmpl w:val="4BEC0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EF75B1"/>
    <w:multiLevelType w:val="multilevel"/>
    <w:tmpl w:val="9476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0A239C"/>
    <w:multiLevelType w:val="multilevel"/>
    <w:tmpl w:val="B338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EF7B68"/>
    <w:multiLevelType w:val="multilevel"/>
    <w:tmpl w:val="1DA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CC4659"/>
    <w:multiLevelType w:val="multilevel"/>
    <w:tmpl w:val="EA58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4E4562"/>
    <w:multiLevelType w:val="multilevel"/>
    <w:tmpl w:val="1706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6A5FF8"/>
    <w:multiLevelType w:val="multilevel"/>
    <w:tmpl w:val="D27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B32BFA"/>
    <w:multiLevelType w:val="multilevel"/>
    <w:tmpl w:val="AC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9684BFF"/>
    <w:multiLevelType w:val="multilevel"/>
    <w:tmpl w:val="902C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494780"/>
    <w:multiLevelType w:val="multilevel"/>
    <w:tmpl w:val="5DC49E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9"/>
  </w:num>
  <w:num w:numId="2">
    <w:abstractNumId w:val="22"/>
  </w:num>
  <w:num w:numId="3">
    <w:abstractNumId w:val="5"/>
  </w:num>
  <w:num w:numId="4">
    <w:abstractNumId w:val="17"/>
  </w:num>
  <w:num w:numId="5">
    <w:abstractNumId w:val="13"/>
  </w:num>
  <w:num w:numId="6">
    <w:abstractNumId w:val="8"/>
  </w:num>
  <w:num w:numId="7">
    <w:abstractNumId w:val="23"/>
  </w:num>
  <w:num w:numId="8">
    <w:abstractNumId w:val="1"/>
  </w:num>
  <w:num w:numId="9">
    <w:abstractNumId w:val="14"/>
  </w:num>
  <w:num w:numId="10">
    <w:abstractNumId w:val="2"/>
  </w:num>
  <w:num w:numId="11">
    <w:abstractNumId w:val="4"/>
  </w:num>
  <w:num w:numId="12">
    <w:abstractNumId w:val="21"/>
  </w:num>
  <w:num w:numId="13">
    <w:abstractNumId w:val="3"/>
  </w:num>
  <w:num w:numId="14">
    <w:abstractNumId w:val="16"/>
  </w:num>
  <w:num w:numId="15">
    <w:abstractNumId w:val="6"/>
  </w:num>
  <w:num w:numId="16">
    <w:abstractNumId w:val="24"/>
  </w:num>
  <w:num w:numId="17">
    <w:abstractNumId w:val="7"/>
  </w:num>
  <w:num w:numId="18">
    <w:abstractNumId w:val="18"/>
  </w:num>
  <w:num w:numId="19">
    <w:abstractNumId w:val="11"/>
  </w:num>
  <w:num w:numId="20">
    <w:abstractNumId w:val="12"/>
  </w:num>
  <w:num w:numId="21">
    <w:abstractNumId w:val="15"/>
  </w:num>
  <w:num w:numId="22">
    <w:abstractNumId w:val="20"/>
  </w:num>
  <w:num w:numId="23">
    <w:abstractNumId w:val="9"/>
  </w:num>
  <w:num w:numId="24">
    <w:abstractNumId w:val="0"/>
  </w:num>
  <w:num w:numId="25">
    <w:abstractNumId w:val="25"/>
  </w:num>
  <w:num w:numId="2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122A"/>
    <w:rsid w:val="00034E2D"/>
    <w:rsid w:val="000354F4"/>
    <w:rsid w:val="00037B41"/>
    <w:rsid w:val="00043111"/>
    <w:rsid w:val="000438C6"/>
    <w:rsid w:val="0006069C"/>
    <w:rsid w:val="000715D5"/>
    <w:rsid w:val="00084FE8"/>
    <w:rsid w:val="00094646"/>
    <w:rsid w:val="00097717"/>
    <w:rsid w:val="000B6D57"/>
    <w:rsid w:val="000B78E1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2FCF"/>
    <w:rsid w:val="001537F9"/>
    <w:rsid w:val="00156F10"/>
    <w:rsid w:val="00156F60"/>
    <w:rsid w:val="00163D91"/>
    <w:rsid w:val="0016512E"/>
    <w:rsid w:val="001865BC"/>
    <w:rsid w:val="001B3CA9"/>
    <w:rsid w:val="001B71DF"/>
    <w:rsid w:val="001E5AF2"/>
    <w:rsid w:val="001E7C07"/>
    <w:rsid w:val="001F0AD0"/>
    <w:rsid w:val="001F21F5"/>
    <w:rsid w:val="001F29B8"/>
    <w:rsid w:val="001F3FF4"/>
    <w:rsid w:val="00212970"/>
    <w:rsid w:val="00221292"/>
    <w:rsid w:val="00263BFE"/>
    <w:rsid w:val="00271C5E"/>
    <w:rsid w:val="0027434D"/>
    <w:rsid w:val="002906BE"/>
    <w:rsid w:val="00294EFB"/>
    <w:rsid w:val="002A3E88"/>
    <w:rsid w:val="002B2E81"/>
    <w:rsid w:val="002B6419"/>
    <w:rsid w:val="002C09D4"/>
    <w:rsid w:val="002C2055"/>
    <w:rsid w:val="002D02F2"/>
    <w:rsid w:val="002D0C9A"/>
    <w:rsid w:val="002D0E07"/>
    <w:rsid w:val="002E1C2B"/>
    <w:rsid w:val="002E3A47"/>
    <w:rsid w:val="002E6DCA"/>
    <w:rsid w:val="002F5858"/>
    <w:rsid w:val="00310A63"/>
    <w:rsid w:val="003131F9"/>
    <w:rsid w:val="003133E3"/>
    <w:rsid w:val="00323E1C"/>
    <w:rsid w:val="00341BC1"/>
    <w:rsid w:val="00342419"/>
    <w:rsid w:val="00346CEE"/>
    <w:rsid w:val="003501DC"/>
    <w:rsid w:val="00356E81"/>
    <w:rsid w:val="00362D2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29F1"/>
    <w:rsid w:val="0045538B"/>
    <w:rsid w:val="0046054C"/>
    <w:rsid w:val="0046250B"/>
    <w:rsid w:val="004663F4"/>
    <w:rsid w:val="004753E6"/>
    <w:rsid w:val="00475F97"/>
    <w:rsid w:val="00482C99"/>
    <w:rsid w:val="0048389B"/>
    <w:rsid w:val="004A1DF4"/>
    <w:rsid w:val="004A68D4"/>
    <w:rsid w:val="004B497D"/>
    <w:rsid w:val="004B7EB4"/>
    <w:rsid w:val="004D1206"/>
    <w:rsid w:val="004D2C14"/>
    <w:rsid w:val="004E5A7C"/>
    <w:rsid w:val="004F38B8"/>
    <w:rsid w:val="004F3AD3"/>
    <w:rsid w:val="00500B71"/>
    <w:rsid w:val="00501B96"/>
    <w:rsid w:val="005035B8"/>
    <w:rsid w:val="00503A2C"/>
    <w:rsid w:val="005106F7"/>
    <w:rsid w:val="00515A4F"/>
    <w:rsid w:val="00520450"/>
    <w:rsid w:val="00527C54"/>
    <w:rsid w:val="005353EE"/>
    <w:rsid w:val="00536006"/>
    <w:rsid w:val="00545AEC"/>
    <w:rsid w:val="00555DA4"/>
    <w:rsid w:val="005561DA"/>
    <w:rsid w:val="00566149"/>
    <w:rsid w:val="00575637"/>
    <w:rsid w:val="00580A01"/>
    <w:rsid w:val="00581CE0"/>
    <w:rsid w:val="00585939"/>
    <w:rsid w:val="005960C2"/>
    <w:rsid w:val="005A0302"/>
    <w:rsid w:val="005A59DC"/>
    <w:rsid w:val="005B270A"/>
    <w:rsid w:val="005B38A6"/>
    <w:rsid w:val="005C2BA3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E07"/>
    <w:rsid w:val="006D0D5C"/>
    <w:rsid w:val="006D6D30"/>
    <w:rsid w:val="006E43F6"/>
    <w:rsid w:val="006E7B84"/>
    <w:rsid w:val="006F4A75"/>
    <w:rsid w:val="006F6B3D"/>
    <w:rsid w:val="00702F72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B2305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1EEC"/>
    <w:rsid w:val="0084446C"/>
    <w:rsid w:val="0085636F"/>
    <w:rsid w:val="0086193C"/>
    <w:rsid w:val="00863CAE"/>
    <w:rsid w:val="00885D35"/>
    <w:rsid w:val="00895014"/>
    <w:rsid w:val="00895BF3"/>
    <w:rsid w:val="00895CBC"/>
    <w:rsid w:val="008A6A55"/>
    <w:rsid w:val="008B3D48"/>
    <w:rsid w:val="008B45F8"/>
    <w:rsid w:val="008C2E4F"/>
    <w:rsid w:val="008C35E0"/>
    <w:rsid w:val="008D2BEB"/>
    <w:rsid w:val="008D7E61"/>
    <w:rsid w:val="008E3876"/>
    <w:rsid w:val="008F5278"/>
    <w:rsid w:val="00922702"/>
    <w:rsid w:val="00922BAB"/>
    <w:rsid w:val="00927CB8"/>
    <w:rsid w:val="00935985"/>
    <w:rsid w:val="009362C7"/>
    <w:rsid w:val="00941BF3"/>
    <w:rsid w:val="00944CBF"/>
    <w:rsid w:val="0096137B"/>
    <w:rsid w:val="00962E4D"/>
    <w:rsid w:val="00967439"/>
    <w:rsid w:val="00970679"/>
    <w:rsid w:val="00971ACF"/>
    <w:rsid w:val="0097388C"/>
    <w:rsid w:val="00984F17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E6D29"/>
    <w:rsid w:val="009E7141"/>
    <w:rsid w:val="009F3127"/>
    <w:rsid w:val="00A020FF"/>
    <w:rsid w:val="00A0451F"/>
    <w:rsid w:val="00A046E2"/>
    <w:rsid w:val="00A13766"/>
    <w:rsid w:val="00A15CFC"/>
    <w:rsid w:val="00A21644"/>
    <w:rsid w:val="00A27C3B"/>
    <w:rsid w:val="00A40B00"/>
    <w:rsid w:val="00A42682"/>
    <w:rsid w:val="00A44DE6"/>
    <w:rsid w:val="00A51EB4"/>
    <w:rsid w:val="00A63BD9"/>
    <w:rsid w:val="00A673AF"/>
    <w:rsid w:val="00A91C9A"/>
    <w:rsid w:val="00A93BA5"/>
    <w:rsid w:val="00A94C36"/>
    <w:rsid w:val="00AB1FC2"/>
    <w:rsid w:val="00AC6A38"/>
    <w:rsid w:val="00AD50A0"/>
    <w:rsid w:val="00B22A4D"/>
    <w:rsid w:val="00B314C7"/>
    <w:rsid w:val="00B320E1"/>
    <w:rsid w:val="00B34B65"/>
    <w:rsid w:val="00B34BEA"/>
    <w:rsid w:val="00B434E3"/>
    <w:rsid w:val="00B43AC2"/>
    <w:rsid w:val="00B6587E"/>
    <w:rsid w:val="00B70315"/>
    <w:rsid w:val="00B722EA"/>
    <w:rsid w:val="00B822A6"/>
    <w:rsid w:val="00B95AE7"/>
    <w:rsid w:val="00BA011F"/>
    <w:rsid w:val="00BC0319"/>
    <w:rsid w:val="00BC6D38"/>
    <w:rsid w:val="00BD49AD"/>
    <w:rsid w:val="00BD6EB6"/>
    <w:rsid w:val="00BF6847"/>
    <w:rsid w:val="00C079B0"/>
    <w:rsid w:val="00C10580"/>
    <w:rsid w:val="00C15023"/>
    <w:rsid w:val="00C30C8D"/>
    <w:rsid w:val="00C35DF8"/>
    <w:rsid w:val="00C5253B"/>
    <w:rsid w:val="00C5255D"/>
    <w:rsid w:val="00C5525E"/>
    <w:rsid w:val="00C552D8"/>
    <w:rsid w:val="00C56278"/>
    <w:rsid w:val="00C733A8"/>
    <w:rsid w:val="00C8283D"/>
    <w:rsid w:val="00C82B29"/>
    <w:rsid w:val="00C850CE"/>
    <w:rsid w:val="00C90222"/>
    <w:rsid w:val="00CA241F"/>
    <w:rsid w:val="00CB11EA"/>
    <w:rsid w:val="00CB2694"/>
    <w:rsid w:val="00CB2AF5"/>
    <w:rsid w:val="00CB3F65"/>
    <w:rsid w:val="00CB596F"/>
    <w:rsid w:val="00CD506D"/>
    <w:rsid w:val="00CD5740"/>
    <w:rsid w:val="00CD6220"/>
    <w:rsid w:val="00CF0D81"/>
    <w:rsid w:val="00CF4C61"/>
    <w:rsid w:val="00D02BF5"/>
    <w:rsid w:val="00D05F06"/>
    <w:rsid w:val="00D24859"/>
    <w:rsid w:val="00D24BE7"/>
    <w:rsid w:val="00D2564B"/>
    <w:rsid w:val="00D26941"/>
    <w:rsid w:val="00D33CAA"/>
    <w:rsid w:val="00D35DC2"/>
    <w:rsid w:val="00D37727"/>
    <w:rsid w:val="00D413D5"/>
    <w:rsid w:val="00D62B7B"/>
    <w:rsid w:val="00D71B8B"/>
    <w:rsid w:val="00D86240"/>
    <w:rsid w:val="00D874BF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E1E3D"/>
    <w:rsid w:val="00DE24A2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62BAC"/>
    <w:rsid w:val="00E6370E"/>
    <w:rsid w:val="00E954AE"/>
    <w:rsid w:val="00EA6B18"/>
    <w:rsid w:val="00EB3A2C"/>
    <w:rsid w:val="00EC3CF2"/>
    <w:rsid w:val="00ED7B7B"/>
    <w:rsid w:val="00ED7D1B"/>
    <w:rsid w:val="00EE0F83"/>
    <w:rsid w:val="00EE79C1"/>
    <w:rsid w:val="00EF7389"/>
    <w:rsid w:val="00F001B3"/>
    <w:rsid w:val="00F05461"/>
    <w:rsid w:val="00F27ED0"/>
    <w:rsid w:val="00F44D55"/>
    <w:rsid w:val="00F50B3C"/>
    <w:rsid w:val="00F6189D"/>
    <w:rsid w:val="00F6746B"/>
    <w:rsid w:val="00F74F97"/>
    <w:rsid w:val="00F76D97"/>
    <w:rsid w:val="00F91C48"/>
    <w:rsid w:val="00F97091"/>
    <w:rsid w:val="00FA5E46"/>
    <w:rsid w:val="00FB0889"/>
    <w:rsid w:val="00FC0AA0"/>
    <w:rsid w:val="00FC6BF4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191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258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1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2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11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69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15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9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92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58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99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302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32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8973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6196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554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5891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9534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3151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8728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404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273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2903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1955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732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12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655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35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67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104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673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84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0573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0988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48329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739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157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755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45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630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10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622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1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58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605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983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263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8808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6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4891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424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6467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120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281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873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4268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04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94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271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7990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0618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25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2137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546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1908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819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0930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2003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84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31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4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002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9272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400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5976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48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97890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283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32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1508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36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1826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3520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6447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44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6121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49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42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634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085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8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9871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10353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23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824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8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5088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785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65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294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606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917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400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7035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3589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457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3610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361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56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3268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2047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314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308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7653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155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358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70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748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3828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76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162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65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09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9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828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1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www.google.com.mx/url?sa=i&amp;rct=j&amp;q=&amp;esrc=s&amp;source=images&amp;cd=&amp;cad=rja&amp;uact=8&amp;ved=2ahUKEwjN0NaQpvLaAhXK34MKHSMCBnMQjRx6BAgBEAU&amp;url=https://bz.euroinnova.edu.es/experto-cinetica-quimica&amp;psig=AOvVaw3NKuTYTg-O1egTOMNkKlRh&amp;ust=1525737585755367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924BB-086F-4F7D-9431-6A253C0F9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1748</TotalTime>
  <Pages>2</Pages>
  <Words>49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174</cp:revision>
  <cp:lastPrinted>2016-07-01T17:25:00Z</cp:lastPrinted>
  <dcterms:created xsi:type="dcterms:W3CDTF">2018-04-24T12:49:00Z</dcterms:created>
  <dcterms:modified xsi:type="dcterms:W3CDTF">2018-05-31T02:11:00Z</dcterms:modified>
</cp:coreProperties>
</file>
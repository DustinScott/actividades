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3876" w:rsidRPr="006274CD" w:rsidRDefault="009C586B" w:rsidP="006274CD">
      <w:pPr>
        <w:spacing w:after="0" w:line="240" w:lineRule="auto"/>
        <w:jc w:val="both"/>
        <w:rPr>
          <w:rFonts w:ascii="Arial" w:hAnsi="Arial" w:cs="Arial"/>
        </w:rPr>
      </w:pPr>
      <w:r w:rsidRPr="006274CD">
        <w:rPr>
          <w:rFonts w:ascii="Arial" w:hAnsi="Arial" w:cs="Arial"/>
          <w:noProof/>
          <w:lang w:eastAsia="es-MX"/>
        </w:rPr>
        <w:drawing>
          <wp:inline distT="0" distB="0" distL="0" distR="0" wp14:anchorId="74E4473E" wp14:editId="748DFD99">
            <wp:extent cx="7562847" cy="800100"/>
            <wp:effectExtent l="0" t="0" r="635" b="0"/>
            <wp:docPr id="5" name="Imagen 5" descr="Imagen relacionada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n relacionada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0176" cy="80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BC1" w:rsidRPr="006274CD" w:rsidRDefault="00730AF9" w:rsidP="006274CD">
      <w:pPr>
        <w:pStyle w:val="NormalWeb"/>
        <w:spacing w:before="0" w:beforeAutospacing="0"/>
        <w:jc w:val="both"/>
        <w:rPr>
          <w:rFonts w:ascii="Arial" w:hAnsi="Arial" w:cs="Arial"/>
          <w:sz w:val="22"/>
          <w:szCs w:val="22"/>
        </w:rPr>
      </w:pPr>
      <w:r w:rsidRPr="005C33BC">
        <w:rPr>
          <w:rFonts w:ascii="Arial" w:hAnsi="Arial" w:cs="Arial"/>
          <w:b/>
          <w:sz w:val="22"/>
          <w:szCs w:val="22"/>
        </w:rPr>
        <w:t xml:space="preserve">Actividad </w:t>
      </w:r>
      <w:r w:rsidR="005C33BC" w:rsidRPr="005C33BC">
        <w:rPr>
          <w:rFonts w:ascii="Arial" w:hAnsi="Arial" w:cs="Arial"/>
          <w:b/>
          <w:sz w:val="22"/>
          <w:szCs w:val="22"/>
        </w:rPr>
        <w:t>1</w:t>
      </w:r>
      <w:r w:rsidR="00EC3CF2">
        <w:rPr>
          <w:rFonts w:ascii="Arial" w:hAnsi="Arial" w:cs="Arial"/>
          <w:sz w:val="22"/>
          <w:szCs w:val="22"/>
        </w:rPr>
        <w:t xml:space="preserve">. Responde las preguntas.   </w:t>
      </w:r>
    </w:p>
    <w:p w:rsidR="00341BC1" w:rsidRPr="005C33BC" w:rsidRDefault="00341BC1" w:rsidP="005C33BC">
      <w:pPr>
        <w:pStyle w:val="Sinespaciado"/>
        <w:rPr>
          <w:rFonts w:ascii="Arial" w:hAnsi="Arial" w:cs="Arial"/>
        </w:rPr>
      </w:pPr>
      <w:r w:rsidRPr="005C33BC">
        <w:rPr>
          <w:rFonts w:ascii="Arial" w:hAnsi="Arial" w:cs="Arial"/>
        </w:rPr>
        <w:t>Ahora contesta la</w:t>
      </w:r>
      <w:r w:rsidR="005C33BC">
        <w:rPr>
          <w:rFonts w:ascii="Arial" w:hAnsi="Arial" w:cs="Arial"/>
        </w:rPr>
        <w:t>s</w:t>
      </w:r>
      <w:r w:rsidRPr="005C33BC">
        <w:rPr>
          <w:rFonts w:ascii="Arial" w:hAnsi="Arial" w:cs="Arial"/>
        </w:rPr>
        <w:t xml:space="preserve"> siguiente</w:t>
      </w:r>
      <w:r w:rsidR="005C33BC">
        <w:rPr>
          <w:rFonts w:ascii="Arial" w:hAnsi="Arial" w:cs="Arial"/>
        </w:rPr>
        <w:t>s</w:t>
      </w:r>
      <w:r w:rsidRPr="005C33BC">
        <w:rPr>
          <w:rFonts w:ascii="Arial" w:hAnsi="Arial" w:cs="Arial"/>
        </w:rPr>
        <w:t xml:space="preserve"> pregunta</w:t>
      </w:r>
      <w:r w:rsidR="005C33BC">
        <w:rPr>
          <w:rFonts w:ascii="Arial" w:hAnsi="Arial" w:cs="Arial"/>
        </w:rPr>
        <w:t>s</w:t>
      </w:r>
      <w:r w:rsidRPr="005C33BC">
        <w:rPr>
          <w:rFonts w:ascii="Arial" w:hAnsi="Arial" w:cs="Arial"/>
        </w:rPr>
        <w:t>.       ¿Qué importancia ha tenido la Química para el ser humano?</w:t>
      </w:r>
    </w:p>
    <w:p w:rsidR="00341BC1" w:rsidRPr="005C33BC" w:rsidRDefault="00F11EE5" w:rsidP="005C33BC">
      <w:pPr>
        <w:pStyle w:val="Sinespaciado"/>
        <w:rPr>
          <w:rFonts w:ascii="Arial" w:hAnsi="Arial" w:cs="Arial"/>
        </w:rPr>
      </w:pPr>
      <w:r>
        <w:rPr>
          <w:rFonts w:ascii="Arial" w:hAnsi="Arial" w:cs="Arial"/>
        </w:rPr>
        <w:t>R__</w:t>
      </w:r>
      <w:r w:rsidR="00FB1C10">
        <w:rPr>
          <w:rFonts w:ascii="Arial" w:hAnsi="Arial" w:cs="Arial"/>
          <w:u w:val="single"/>
        </w:rPr>
        <w:t>_________________</w:t>
      </w:r>
    </w:p>
    <w:p w:rsidR="003F003A" w:rsidRPr="005C33BC" w:rsidRDefault="003F003A" w:rsidP="005C33BC">
      <w:pPr>
        <w:pStyle w:val="Sinespaciado"/>
        <w:rPr>
          <w:rFonts w:ascii="Arial" w:eastAsia="Times New Roman" w:hAnsi="Arial" w:cs="Arial"/>
          <w:lang w:eastAsia="es-MX"/>
        </w:rPr>
      </w:pPr>
      <w:r w:rsidRPr="005C33BC">
        <w:rPr>
          <w:rFonts w:ascii="Arial" w:eastAsia="Times New Roman" w:hAnsi="Arial" w:cs="Arial"/>
          <w:bCs/>
          <w:i/>
          <w:iCs/>
          <w:lang w:eastAsia="es-MX"/>
        </w:rPr>
        <w:t>¿Sabías que la herbolaria o medicina tradicional está resurgiendo</w:t>
      </w:r>
      <w:proofErr w:type="gramStart"/>
      <w:r w:rsidRPr="005C33BC">
        <w:rPr>
          <w:rFonts w:ascii="Arial" w:eastAsia="Times New Roman" w:hAnsi="Arial" w:cs="Arial"/>
          <w:bCs/>
          <w:i/>
          <w:iCs/>
          <w:lang w:eastAsia="es-MX"/>
        </w:rPr>
        <w:t>?</w:t>
      </w:r>
      <w:r w:rsidR="00C35DF8" w:rsidRPr="005C33BC">
        <w:rPr>
          <w:rFonts w:ascii="Arial" w:eastAsia="Times New Roman" w:hAnsi="Arial" w:cs="Arial"/>
          <w:bCs/>
          <w:i/>
          <w:iCs/>
          <w:lang w:eastAsia="es-MX"/>
        </w:rPr>
        <w:t>¿</w:t>
      </w:r>
      <w:proofErr w:type="gramEnd"/>
      <w:r w:rsidR="00C35DF8" w:rsidRPr="005C33BC">
        <w:rPr>
          <w:rFonts w:ascii="Arial" w:eastAsia="Times New Roman" w:hAnsi="Arial" w:cs="Arial"/>
          <w:bCs/>
          <w:i/>
          <w:iCs/>
          <w:lang w:eastAsia="es-MX"/>
        </w:rPr>
        <w:t>Cuáles consideras que sean las causas? Escribe tu respuesta</w:t>
      </w:r>
      <w:proofErr w:type="gramStart"/>
      <w:r w:rsidR="00C35DF8" w:rsidRPr="005C33BC">
        <w:rPr>
          <w:rFonts w:ascii="Arial" w:eastAsia="Times New Roman" w:hAnsi="Arial" w:cs="Arial"/>
          <w:bCs/>
          <w:i/>
          <w:iCs/>
          <w:lang w:eastAsia="es-MX"/>
        </w:rPr>
        <w:t>?</w:t>
      </w:r>
      <w:proofErr w:type="gramEnd"/>
    </w:p>
    <w:p w:rsidR="00C35DF8" w:rsidRPr="005C33BC" w:rsidRDefault="00C35DF8" w:rsidP="005C33BC">
      <w:pPr>
        <w:pStyle w:val="Sinespaciado"/>
        <w:rPr>
          <w:rFonts w:ascii="Arial" w:eastAsia="Times New Roman" w:hAnsi="Arial" w:cs="Arial"/>
          <w:lang w:eastAsia="es-MX"/>
        </w:rPr>
      </w:pPr>
      <w:r w:rsidRPr="005C33BC">
        <w:rPr>
          <w:rFonts w:ascii="Arial" w:eastAsia="Times New Roman" w:hAnsi="Arial" w:cs="Arial"/>
          <w:bCs/>
          <w:i/>
          <w:iCs/>
          <w:lang w:eastAsia="es-MX"/>
        </w:rPr>
        <w:t>R=___</w:t>
      </w:r>
      <w:r w:rsidR="00FB1C10">
        <w:rPr>
          <w:rFonts w:ascii="Arial" w:eastAsia="Times New Roman" w:hAnsi="Arial" w:cs="Arial"/>
          <w:bCs/>
          <w:i/>
          <w:iCs/>
          <w:u w:val="single"/>
          <w:lang w:eastAsia="es-MX"/>
        </w:rPr>
        <w:t>______________</w:t>
      </w:r>
    </w:p>
    <w:p w:rsidR="00C35DF8" w:rsidRPr="00C35DF8" w:rsidRDefault="00C35DF8" w:rsidP="00C35DF8">
      <w:pPr>
        <w:pStyle w:val="NormalWeb"/>
        <w:spacing w:before="0" w:beforeAutospacing="0"/>
        <w:jc w:val="both"/>
        <w:rPr>
          <w:rFonts w:ascii="Arial" w:hAnsi="Arial" w:cs="Arial"/>
          <w:sz w:val="22"/>
          <w:szCs w:val="22"/>
        </w:rPr>
      </w:pPr>
      <w:r w:rsidRPr="00EC3CF2"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5A4FF4" wp14:editId="40BA1A7C">
                <wp:simplePos x="0" y="0"/>
                <wp:positionH relativeFrom="column">
                  <wp:posOffset>-90170</wp:posOffset>
                </wp:positionH>
                <wp:positionV relativeFrom="paragraph">
                  <wp:posOffset>361315</wp:posOffset>
                </wp:positionV>
                <wp:extent cx="7442200" cy="722630"/>
                <wp:effectExtent l="0" t="0" r="25400" b="20320"/>
                <wp:wrapNone/>
                <wp:docPr id="6" name="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2200" cy="722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5461" w:rsidRPr="00863CAE" w:rsidRDefault="005915D8" w:rsidP="00C35DF8">
                            <w:pPr>
                              <w:pStyle w:val="Sinespaciado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1.</w:t>
                            </w:r>
                            <w:r w:rsidR="00F05461" w:rsidRPr="00863CAE">
                              <w:rPr>
                                <w:rFonts w:ascii="Arial" w:hAnsi="Arial" w:cs="Arial"/>
                                <w:b/>
                              </w:rPr>
                              <w:t xml:space="preserve">La Química en México dentro del siglo XX, 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2.</w:t>
                            </w:r>
                            <w:r w:rsidR="00F05461" w:rsidRPr="00863CAE">
                              <w:rPr>
                                <w:rFonts w:ascii="Arial" w:hAnsi="Arial" w:cs="Arial"/>
                                <w:b/>
                              </w:rPr>
                              <w:t xml:space="preserve">La Química en México después de la conquista,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3.</w:t>
                            </w:r>
                            <w:r w:rsidR="00F05461" w:rsidRPr="00863CAE">
                              <w:rPr>
                                <w:rFonts w:ascii="Arial" w:hAnsi="Arial" w:cs="Arial"/>
                                <w:b/>
                              </w:rPr>
                              <w:t xml:space="preserve">La Química en México antes de la conquista,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4.</w:t>
                            </w:r>
                            <w:r w:rsidR="00F05461" w:rsidRPr="00863CAE">
                              <w:rPr>
                                <w:rFonts w:ascii="Arial" w:hAnsi="Arial" w:cs="Arial"/>
                                <w:b/>
                              </w:rPr>
                              <w:t xml:space="preserve">La Química en la edad moderna,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5.</w:t>
                            </w:r>
                            <w:r w:rsidR="00F05461" w:rsidRPr="00863CAE">
                              <w:rPr>
                                <w:rFonts w:ascii="Arial" w:hAnsi="Arial" w:cs="Arial"/>
                                <w:b/>
                              </w:rPr>
                              <w:t xml:space="preserve">La Química en la edad media,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6.</w:t>
                            </w:r>
                            <w:r w:rsidR="00F05461" w:rsidRPr="00863CAE">
                              <w:rPr>
                                <w:rFonts w:ascii="Arial" w:hAnsi="Arial" w:cs="Arial"/>
                                <w:b/>
                              </w:rPr>
                              <w:t xml:space="preserve">Química de los Egipcios,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7.</w:t>
                            </w:r>
                            <w:r w:rsidR="00F05461" w:rsidRPr="00863CAE">
                              <w:rPr>
                                <w:rFonts w:ascii="Arial" w:hAnsi="Arial" w:cs="Arial"/>
                                <w:b/>
                              </w:rPr>
                              <w:t>Química en la prehistoria.</w:t>
                            </w:r>
                          </w:p>
                          <w:p w:rsidR="00F05461" w:rsidRPr="00C35DF8" w:rsidRDefault="00F05461" w:rsidP="00C35DF8">
                            <w:pPr>
                              <w:pStyle w:val="Sinespaciado"/>
                              <w:rPr>
                                <w:rFonts w:ascii="Arial" w:hAnsi="Arial" w:cs="Arial"/>
                              </w:rPr>
                            </w:pPr>
                            <w:r w:rsidRPr="00C35DF8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F05461" w:rsidRPr="00C35DF8" w:rsidRDefault="00F05461" w:rsidP="00C35DF8">
                            <w:pPr>
                              <w:pStyle w:val="Sinespaciad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05461" w:rsidRPr="00C35DF8" w:rsidRDefault="00F05461" w:rsidP="00C35DF8">
                            <w:pPr>
                              <w:pStyle w:val="Sinespaciad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05461" w:rsidRPr="00C35DF8" w:rsidRDefault="00F05461" w:rsidP="00C35DF8">
                            <w:pPr>
                              <w:pStyle w:val="Sinespaciad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05461" w:rsidRPr="00C35DF8" w:rsidRDefault="00F05461" w:rsidP="00C35DF8">
                            <w:pPr>
                              <w:pStyle w:val="Sinespaciad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F05461" w:rsidRDefault="00F05461" w:rsidP="00C35DF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6 Rectángulo" o:spid="_x0000_s1026" style="position:absolute;left:0;text-align:left;margin-left:-7.1pt;margin-top:28.45pt;width:586pt;height:56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" fillcolor="white [3201]" strokecolor="#70ad47 [3209]" strokeweight="1pt">
                <v:textbox>
                  <w:txbxContent>
                    <w:p w:rsidR="00F05461" w:rsidRPr="00863CAE" w:rsidRDefault="005915D8" w:rsidP="00C35DF8">
                      <w:pPr>
                        <w:pStyle w:val="Sinespaciado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1.</w:t>
                      </w:r>
                      <w:r w:rsidR="00F05461" w:rsidRPr="00863CAE">
                        <w:rPr>
                          <w:rFonts w:ascii="Arial" w:hAnsi="Arial" w:cs="Arial"/>
                          <w:b/>
                        </w:rPr>
                        <w:t xml:space="preserve">La Química en México dentro del siglo XX,  </w:t>
                      </w:r>
                      <w:r>
                        <w:rPr>
                          <w:rFonts w:ascii="Arial" w:hAnsi="Arial" w:cs="Arial"/>
                          <w:b/>
                        </w:rPr>
                        <w:t>2.</w:t>
                      </w:r>
                      <w:r w:rsidR="00F05461" w:rsidRPr="00863CAE">
                        <w:rPr>
                          <w:rFonts w:ascii="Arial" w:hAnsi="Arial" w:cs="Arial"/>
                          <w:b/>
                        </w:rPr>
                        <w:t xml:space="preserve">La Química en México después de la conquista, </w:t>
                      </w:r>
                      <w:r>
                        <w:rPr>
                          <w:rFonts w:ascii="Arial" w:hAnsi="Arial" w:cs="Arial"/>
                          <w:b/>
                        </w:rPr>
                        <w:t>3.</w:t>
                      </w:r>
                      <w:r w:rsidR="00F05461" w:rsidRPr="00863CAE">
                        <w:rPr>
                          <w:rFonts w:ascii="Arial" w:hAnsi="Arial" w:cs="Arial"/>
                          <w:b/>
                        </w:rPr>
                        <w:t xml:space="preserve">La Química en México antes de la conquista, </w:t>
                      </w:r>
                      <w:r>
                        <w:rPr>
                          <w:rFonts w:ascii="Arial" w:hAnsi="Arial" w:cs="Arial"/>
                          <w:b/>
                        </w:rPr>
                        <w:t>4.</w:t>
                      </w:r>
                      <w:r w:rsidR="00F05461" w:rsidRPr="00863CAE">
                        <w:rPr>
                          <w:rFonts w:ascii="Arial" w:hAnsi="Arial" w:cs="Arial"/>
                          <w:b/>
                        </w:rPr>
                        <w:t xml:space="preserve">La Química en la edad moderna, </w:t>
                      </w:r>
                      <w:r>
                        <w:rPr>
                          <w:rFonts w:ascii="Arial" w:hAnsi="Arial" w:cs="Arial"/>
                          <w:b/>
                        </w:rPr>
                        <w:t>5.</w:t>
                      </w:r>
                      <w:r w:rsidR="00F05461" w:rsidRPr="00863CAE">
                        <w:rPr>
                          <w:rFonts w:ascii="Arial" w:hAnsi="Arial" w:cs="Arial"/>
                          <w:b/>
                        </w:rPr>
                        <w:t xml:space="preserve">La Química en la edad media, </w:t>
                      </w:r>
                      <w:r>
                        <w:rPr>
                          <w:rFonts w:ascii="Arial" w:hAnsi="Arial" w:cs="Arial"/>
                          <w:b/>
                        </w:rPr>
                        <w:t>6.</w:t>
                      </w:r>
                      <w:r w:rsidR="00F05461" w:rsidRPr="00863CAE">
                        <w:rPr>
                          <w:rFonts w:ascii="Arial" w:hAnsi="Arial" w:cs="Arial"/>
                          <w:b/>
                        </w:rPr>
                        <w:t xml:space="preserve">Química de los Egipcios, </w:t>
                      </w:r>
                      <w:r>
                        <w:rPr>
                          <w:rFonts w:ascii="Arial" w:hAnsi="Arial" w:cs="Arial"/>
                          <w:b/>
                        </w:rPr>
                        <w:t>7.</w:t>
                      </w:r>
                      <w:r w:rsidR="00F05461" w:rsidRPr="00863CAE">
                        <w:rPr>
                          <w:rFonts w:ascii="Arial" w:hAnsi="Arial" w:cs="Arial"/>
                          <w:b/>
                        </w:rPr>
                        <w:t>Química en la prehistoria.</w:t>
                      </w:r>
                    </w:p>
                    <w:p w:rsidR="00F05461" w:rsidRPr="00C35DF8" w:rsidRDefault="00F05461" w:rsidP="00C35DF8">
                      <w:pPr>
                        <w:pStyle w:val="Sinespaciado"/>
                        <w:rPr>
                          <w:rFonts w:ascii="Arial" w:hAnsi="Arial" w:cs="Arial"/>
                        </w:rPr>
                      </w:pPr>
                      <w:r w:rsidRPr="00C35DF8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F05461" w:rsidRPr="00C35DF8" w:rsidRDefault="00F05461" w:rsidP="00C35DF8">
                      <w:pPr>
                        <w:pStyle w:val="Sinespaciado"/>
                        <w:rPr>
                          <w:rFonts w:ascii="Arial" w:hAnsi="Arial" w:cs="Arial"/>
                        </w:rPr>
                      </w:pPr>
                    </w:p>
                    <w:p w:rsidR="00F05461" w:rsidRPr="00C35DF8" w:rsidRDefault="00F05461" w:rsidP="00C35DF8">
                      <w:pPr>
                        <w:pStyle w:val="Sinespaciado"/>
                        <w:rPr>
                          <w:rFonts w:ascii="Arial" w:hAnsi="Arial" w:cs="Arial"/>
                        </w:rPr>
                      </w:pPr>
                    </w:p>
                    <w:p w:rsidR="00F05461" w:rsidRPr="00C35DF8" w:rsidRDefault="00F05461" w:rsidP="00C35DF8">
                      <w:pPr>
                        <w:pStyle w:val="Sinespaciado"/>
                        <w:rPr>
                          <w:rFonts w:ascii="Arial" w:hAnsi="Arial" w:cs="Arial"/>
                        </w:rPr>
                      </w:pPr>
                    </w:p>
                    <w:p w:rsidR="00F05461" w:rsidRPr="00C35DF8" w:rsidRDefault="00F05461" w:rsidP="00C35DF8">
                      <w:pPr>
                        <w:pStyle w:val="Sinespaciado"/>
                        <w:rPr>
                          <w:rFonts w:ascii="Arial" w:hAnsi="Arial" w:cs="Arial"/>
                        </w:rPr>
                      </w:pPr>
                    </w:p>
                    <w:p w:rsidR="00F05461" w:rsidRDefault="00F05461" w:rsidP="00C35DF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30AF9">
        <w:rPr>
          <w:rFonts w:ascii="Arial" w:hAnsi="Arial" w:cs="Arial"/>
          <w:b/>
          <w:sz w:val="22"/>
          <w:szCs w:val="22"/>
        </w:rPr>
        <w:t>Actividad 1</w:t>
      </w:r>
      <w:r w:rsidRPr="00EC3CF2">
        <w:rPr>
          <w:rFonts w:ascii="Arial" w:hAnsi="Arial" w:cs="Arial"/>
          <w:b/>
          <w:sz w:val="22"/>
          <w:szCs w:val="22"/>
        </w:rPr>
        <w:t>.</w:t>
      </w:r>
      <w:r w:rsidR="005C33BC">
        <w:rPr>
          <w:rFonts w:ascii="Arial" w:hAnsi="Arial" w:cs="Arial"/>
          <w:b/>
          <w:sz w:val="22"/>
          <w:szCs w:val="22"/>
        </w:rPr>
        <w:t>1</w:t>
      </w:r>
      <w:r>
        <w:rPr>
          <w:rFonts w:ascii="Arial" w:hAnsi="Arial" w:cs="Arial"/>
          <w:sz w:val="22"/>
          <w:szCs w:val="22"/>
        </w:rPr>
        <w:t xml:space="preserve"> </w:t>
      </w:r>
      <w:r w:rsidRPr="00C35DF8">
        <w:rPr>
          <w:rFonts w:ascii="Arial" w:hAnsi="Arial" w:cs="Arial"/>
        </w:rPr>
        <w:t>En la siguiente actividad. Elige del cuadro la respuesta correcta y anótalo en la línea según consideres.</w:t>
      </w:r>
    </w:p>
    <w:p w:rsidR="00C35DF8" w:rsidRDefault="00C35DF8" w:rsidP="00C35DF8">
      <w:pPr>
        <w:pStyle w:val="Sinespaciado"/>
        <w:rPr>
          <w:rFonts w:ascii="Arial" w:hAnsi="Arial" w:cs="Arial"/>
        </w:rPr>
      </w:pPr>
    </w:p>
    <w:p w:rsidR="00C35DF8" w:rsidRPr="00C35DF8" w:rsidRDefault="00C35DF8" w:rsidP="00C35DF8">
      <w:pPr>
        <w:pStyle w:val="Sinespaciado"/>
        <w:rPr>
          <w:rFonts w:ascii="Arial" w:hAnsi="Arial" w:cs="Arial"/>
        </w:rPr>
      </w:pPr>
    </w:p>
    <w:p w:rsidR="00C35DF8" w:rsidRDefault="00C35DF8" w:rsidP="00C35DF8">
      <w:pPr>
        <w:pStyle w:val="Sinespaciado"/>
        <w:rPr>
          <w:rFonts w:ascii="Arial" w:hAnsi="Arial" w:cs="Arial"/>
        </w:rPr>
      </w:pPr>
    </w:p>
    <w:p w:rsidR="00C35DF8" w:rsidRDefault="00C35DF8" w:rsidP="00C35DF8">
      <w:pPr>
        <w:pStyle w:val="Sinespaciado"/>
        <w:rPr>
          <w:rFonts w:ascii="Arial" w:hAnsi="Arial" w:cs="Arial"/>
        </w:rPr>
      </w:pPr>
    </w:p>
    <w:p w:rsidR="00C35DF8" w:rsidRPr="00C35DF8" w:rsidRDefault="00F66624" w:rsidP="00C35DF8">
      <w:pPr>
        <w:pStyle w:val="Sinespaciad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1.</w:t>
      </w:r>
      <w:r w:rsidR="00C35DF8" w:rsidRPr="00C35DF8">
        <w:rPr>
          <w:rFonts w:ascii="Arial" w:hAnsi="Arial" w:cs="Arial"/>
        </w:rPr>
        <w:t>Con</w:t>
      </w:r>
      <w:proofErr w:type="gramEnd"/>
      <w:r w:rsidR="00C35DF8" w:rsidRPr="00C35DF8">
        <w:rPr>
          <w:rFonts w:ascii="Arial" w:hAnsi="Arial" w:cs="Arial"/>
        </w:rPr>
        <w:t xml:space="preserve"> el paso del tiempo, los hombres empezaron a transformar la naturaleza, aprendieron a tallar las piedras, dándoles un borde cortante.</w:t>
      </w:r>
      <w:r w:rsidR="00C35DF8">
        <w:rPr>
          <w:rFonts w:ascii="Arial" w:hAnsi="Arial" w:cs="Arial"/>
        </w:rPr>
        <w:t>_________________________________________</w:t>
      </w:r>
      <w:r w:rsidR="00C35DF8" w:rsidRPr="00C35DF8">
        <w:rPr>
          <w:rFonts w:ascii="Arial" w:hAnsi="Arial" w:cs="Arial"/>
        </w:rPr>
        <w:t xml:space="preserve">  </w:t>
      </w:r>
    </w:p>
    <w:p w:rsidR="00C35DF8" w:rsidRDefault="00F66624" w:rsidP="00C35DF8">
      <w:pPr>
        <w:pStyle w:val="Sinespaciad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2.</w:t>
      </w:r>
      <w:r w:rsidR="00C35DF8" w:rsidRPr="00C35DF8">
        <w:rPr>
          <w:rFonts w:ascii="Arial" w:hAnsi="Arial" w:cs="Arial"/>
        </w:rPr>
        <w:t>Algunos</w:t>
      </w:r>
      <w:proofErr w:type="gramEnd"/>
      <w:r w:rsidR="00C35DF8" w:rsidRPr="00C35DF8">
        <w:rPr>
          <w:rFonts w:ascii="Arial" w:hAnsi="Arial" w:cs="Arial"/>
        </w:rPr>
        <w:t xml:space="preserve"> milenios antes de nuestra era, los egipcios dominaban </w:t>
      </w:r>
      <w:r w:rsidR="00C35DF8" w:rsidRPr="00C35DF8">
        <w:rPr>
          <w:rFonts w:ascii="Arial" w:hAnsi="Arial" w:cs="Arial"/>
          <w:bCs/>
          <w:bdr w:val="none" w:sz="0" w:space="0" w:color="auto" w:frame="1"/>
        </w:rPr>
        <w:t>técnicas de metalurgia</w:t>
      </w:r>
      <w:r w:rsidR="00C35DF8" w:rsidRPr="00C35DF8">
        <w:rPr>
          <w:rFonts w:ascii="Arial" w:hAnsi="Arial" w:cs="Arial"/>
        </w:rPr>
        <w:t xml:space="preserve"> para producir bronce.</w:t>
      </w:r>
    </w:p>
    <w:p w:rsidR="00C35DF8" w:rsidRPr="00C35DF8" w:rsidRDefault="00FB1C10" w:rsidP="00C35DF8">
      <w:pPr>
        <w:pStyle w:val="Sinespaciado"/>
        <w:rPr>
          <w:rFonts w:ascii="Arial" w:hAnsi="Arial" w:cs="Arial"/>
        </w:rPr>
      </w:pPr>
      <w:r>
        <w:rPr>
          <w:rFonts w:ascii="Arial" w:hAnsi="Arial" w:cs="Arial"/>
        </w:rPr>
        <w:t>_______________________</w:t>
      </w:r>
      <w:r w:rsidR="00C35DF8">
        <w:rPr>
          <w:rFonts w:ascii="Arial" w:hAnsi="Arial" w:cs="Arial"/>
        </w:rPr>
        <w:t>____________________</w:t>
      </w:r>
    </w:p>
    <w:p w:rsidR="00C35DF8" w:rsidRDefault="00F66624" w:rsidP="00C35DF8">
      <w:pPr>
        <w:pStyle w:val="Sinespaciado"/>
        <w:rPr>
          <w:rFonts w:ascii="Arial" w:hAnsi="Arial" w:cs="Arial"/>
          <w:bCs/>
          <w:bdr w:val="none" w:sz="0" w:space="0" w:color="auto" w:frame="1"/>
        </w:rPr>
      </w:pPr>
      <w:proofErr w:type="gramStart"/>
      <w:r>
        <w:rPr>
          <w:rFonts w:ascii="Arial" w:hAnsi="Arial" w:cs="Arial"/>
          <w:bCs/>
          <w:bdr w:val="none" w:sz="0" w:space="0" w:color="auto" w:frame="1"/>
        </w:rPr>
        <w:t>3.</w:t>
      </w:r>
      <w:r w:rsidR="00C35DF8" w:rsidRPr="00C35DF8">
        <w:rPr>
          <w:rFonts w:ascii="Arial" w:hAnsi="Arial" w:cs="Arial"/>
          <w:bCs/>
          <w:bdr w:val="none" w:sz="0" w:space="0" w:color="auto" w:frame="1"/>
        </w:rPr>
        <w:t>Se</w:t>
      </w:r>
      <w:proofErr w:type="gramEnd"/>
      <w:r w:rsidR="00C35DF8" w:rsidRPr="00C35DF8">
        <w:rPr>
          <w:rFonts w:ascii="Arial" w:hAnsi="Arial" w:cs="Arial"/>
          <w:bCs/>
          <w:bdr w:val="none" w:sz="0" w:space="0" w:color="auto" w:frame="1"/>
        </w:rPr>
        <w:t xml:space="preserve"> buscan dos sustancias</w:t>
      </w:r>
      <w:r w:rsidR="00C35DF8" w:rsidRPr="00C35DF8">
        <w:rPr>
          <w:rFonts w:ascii="Arial" w:hAnsi="Arial" w:cs="Arial"/>
          <w:b/>
          <w:bCs/>
          <w:bdr w:val="none" w:sz="0" w:space="0" w:color="auto" w:frame="1"/>
        </w:rPr>
        <w:t xml:space="preserve"> </w:t>
      </w:r>
      <w:r w:rsidR="00C35DF8" w:rsidRPr="00C35DF8">
        <w:rPr>
          <w:rFonts w:ascii="Arial" w:hAnsi="Arial" w:cs="Arial"/>
        </w:rPr>
        <w:t>de propiedades maravillosas: </w:t>
      </w:r>
      <w:r w:rsidR="00C35DF8" w:rsidRPr="00C35DF8">
        <w:rPr>
          <w:rFonts w:ascii="Arial" w:hAnsi="Arial" w:cs="Arial"/>
          <w:bCs/>
          <w:bdr w:val="none" w:sz="0" w:space="0" w:color="auto" w:frame="1"/>
        </w:rPr>
        <w:t>el elixir de larga vida, y la piedra filosofal.</w:t>
      </w:r>
    </w:p>
    <w:p w:rsidR="00C35DF8" w:rsidRPr="00C35DF8" w:rsidRDefault="00FB1C10" w:rsidP="00C35DF8">
      <w:pPr>
        <w:pStyle w:val="Sinespaciado"/>
        <w:rPr>
          <w:rFonts w:ascii="Arial" w:hAnsi="Arial" w:cs="Arial"/>
          <w:bCs/>
          <w:bdr w:val="none" w:sz="0" w:space="0" w:color="auto" w:frame="1"/>
        </w:rPr>
      </w:pPr>
      <w:r>
        <w:rPr>
          <w:rFonts w:ascii="Arial" w:hAnsi="Arial" w:cs="Arial"/>
          <w:bCs/>
          <w:bdr w:val="none" w:sz="0" w:space="0" w:color="auto" w:frame="1"/>
        </w:rPr>
        <w:t>______________________</w:t>
      </w:r>
      <w:r w:rsidR="00C35DF8">
        <w:rPr>
          <w:rFonts w:ascii="Arial" w:hAnsi="Arial" w:cs="Arial"/>
          <w:bCs/>
          <w:bdr w:val="none" w:sz="0" w:space="0" w:color="auto" w:frame="1"/>
        </w:rPr>
        <w:t>_____________________</w:t>
      </w:r>
    </w:p>
    <w:p w:rsidR="00C35DF8" w:rsidRPr="00C35DF8" w:rsidRDefault="00F66624" w:rsidP="00C35DF8">
      <w:pPr>
        <w:pStyle w:val="Sinespaciado"/>
        <w:rPr>
          <w:rFonts w:ascii="Arial" w:hAnsi="Arial" w:cs="Arial"/>
        </w:rPr>
      </w:pPr>
      <w:r>
        <w:rPr>
          <w:rFonts w:ascii="Arial" w:hAnsi="Arial" w:cs="Arial"/>
        </w:rPr>
        <w:t>4.</w:t>
      </w:r>
      <w:r w:rsidR="00C35DF8" w:rsidRPr="00C35DF8">
        <w:rPr>
          <w:rFonts w:ascii="Arial" w:hAnsi="Arial" w:cs="Arial"/>
        </w:rPr>
        <w:t>Época donde adquirieron un nuevo enfoque bajo el método experimental.</w:t>
      </w:r>
      <w:r w:rsidR="00FB1C10">
        <w:rPr>
          <w:rFonts w:ascii="Arial" w:hAnsi="Arial" w:cs="Arial"/>
        </w:rPr>
        <w:t>_______________</w:t>
      </w:r>
      <w:r w:rsidR="00C35DF8">
        <w:rPr>
          <w:rFonts w:ascii="Arial" w:hAnsi="Arial" w:cs="Arial"/>
        </w:rPr>
        <w:t>_______________</w:t>
      </w:r>
    </w:p>
    <w:p w:rsidR="00C35DF8" w:rsidRPr="00C35DF8" w:rsidRDefault="00F66624" w:rsidP="00C35DF8">
      <w:pPr>
        <w:pStyle w:val="Sinespaciado"/>
        <w:rPr>
          <w:rFonts w:ascii="Arial" w:hAnsi="Arial" w:cs="Arial"/>
          <w:bCs/>
          <w:bdr w:val="none" w:sz="0" w:space="0" w:color="auto" w:frame="1"/>
        </w:rPr>
      </w:pPr>
      <w:proofErr w:type="gramStart"/>
      <w:r>
        <w:rPr>
          <w:rFonts w:ascii="Arial" w:hAnsi="Arial" w:cs="Arial"/>
        </w:rPr>
        <w:t>5.</w:t>
      </w:r>
      <w:r w:rsidR="00C35DF8" w:rsidRPr="00C35DF8">
        <w:rPr>
          <w:rFonts w:ascii="Arial" w:hAnsi="Arial" w:cs="Arial"/>
        </w:rPr>
        <w:t>En</w:t>
      </w:r>
      <w:proofErr w:type="gramEnd"/>
      <w:r w:rsidR="00C35DF8" w:rsidRPr="00C35DF8">
        <w:rPr>
          <w:rFonts w:ascii="Arial" w:hAnsi="Arial" w:cs="Arial"/>
        </w:rPr>
        <w:t xml:space="preserve"> México la Química ha tenido su propio desarrollo, l</w:t>
      </w:r>
      <w:r w:rsidR="00C35DF8" w:rsidRPr="00C35DF8">
        <w:rPr>
          <w:rFonts w:ascii="Arial" w:hAnsi="Arial" w:cs="Arial"/>
          <w:bCs/>
          <w:bdr w:val="none" w:sz="0" w:space="0" w:color="auto" w:frame="1"/>
        </w:rPr>
        <w:t>os pobladores</w:t>
      </w:r>
      <w:r w:rsidR="00C35DF8" w:rsidRPr="00C35DF8">
        <w:rPr>
          <w:rFonts w:ascii="Arial" w:hAnsi="Arial" w:cs="Arial"/>
        </w:rPr>
        <w:t xml:space="preserve"> del Valle de México </w:t>
      </w:r>
      <w:r w:rsidR="00C35DF8" w:rsidRPr="00C35DF8">
        <w:rPr>
          <w:rFonts w:ascii="Arial" w:hAnsi="Arial" w:cs="Arial"/>
          <w:bCs/>
          <w:bdr w:val="none" w:sz="0" w:space="0" w:color="auto" w:frame="1"/>
        </w:rPr>
        <w:t>sabían aprovechar las sales alcalinas.</w:t>
      </w:r>
      <w:r w:rsidR="00FB1C10">
        <w:rPr>
          <w:rFonts w:ascii="Arial" w:hAnsi="Arial" w:cs="Arial"/>
          <w:bCs/>
          <w:bdr w:val="none" w:sz="0" w:space="0" w:color="auto" w:frame="1"/>
        </w:rPr>
        <w:t>_______________</w:t>
      </w:r>
      <w:bookmarkStart w:id="0" w:name="_GoBack"/>
      <w:bookmarkEnd w:id="0"/>
      <w:r w:rsidR="00C35DF8">
        <w:rPr>
          <w:rFonts w:ascii="Arial" w:hAnsi="Arial" w:cs="Arial"/>
          <w:bCs/>
          <w:bdr w:val="none" w:sz="0" w:space="0" w:color="auto" w:frame="1"/>
        </w:rPr>
        <w:t>__________________</w:t>
      </w:r>
    </w:p>
    <w:p w:rsidR="00C35DF8" w:rsidRPr="00C35DF8" w:rsidRDefault="00F66624" w:rsidP="00C35DF8">
      <w:pPr>
        <w:pStyle w:val="Sinespaciad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6.</w:t>
      </w:r>
      <w:r w:rsidR="00C35DF8" w:rsidRPr="00C35DF8">
        <w:rPr>
          <w:rFonts w:ascii="Arial" w:hAnsi="Arial" w:cs="Arial"/>
        </w:rPr>
        <w:t>Después</w:t>
      </w:r>
      <w:proofErr w:type="gramEnd"/>
      <w:r w:rsidR="00C35DF8" w:rsidRPr="00C35DF8">
        <w:rPr>
          <w:rFonts w:ascii="Arial" w:hAnsi="Arial" w:cs="Arial"/>
        </w:rPr>
        <w:t xml:space="preserve"> de la conquista se originó la primera industria en Pachuca, en 1555.</w:t>
      </w:r>
      <w:r w:rsidR="00FB1C10">
        <w:rPr>
          <w:rFonts w:ascii="Arial" w:hAnsi="Arial" w:cs="Arial"/>
        </w:rPr>
        <w:t>____________</w:t>
      </w:r>
      <w:r w:rsidR="00C35DF8">
        <w:rPr>
          <w:rFonts w:ascii="Arial" w:hAnsi="Arial" w:cs="Arial"/>
        </w:rPr>
        <w:t>_______________</w:t>
      </w:r>
    </w:p>
    <w:p w:rsidR="00D96871" w:rsidRPr="006274CD" w:rsidRDefault="00F66624" w:rsidP="00D96871">
      <w:pPr>
        <w:pStyle w:val="Sinespaciad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7.</w:t>
      </w:r>
      <w:r w:rsidR="00C35DF8" w:rsidRPr="00C35DF8">
        <w:rPr>
          <w:rFonts w:ascii="Arial" w:hAnsi="Arial" w:cs="Arial"/>
        </w:rPr>
        <w:t>En</w:t>
      </w:r>
      <w:proofErr w:type="gramEnd"/>
      <w:r w:rsidR="00C35DF8" w:rsidRPr="00C35DF8">
        <w:rPr>
          <w:rFonts w:ascii="Arial" w:hAnsi="Arial" w:cs="Arial"/>
        </w:rPr>
        <w:t xml:space="preserve"> 1916 se creó en México la Escuela Nacional de Química Industrial.</w:t>
      </w:r>
      <w:r w:rsidR="00FB1C10">
        <w:rPr>
          <w:rFonts w:ascii="Arial" w:hAnsi="Arial" w:cs="Arial"/>
        </w:rPr>
        <w:t>_______________</w:t>
      </w:r>
      <w:r w:rsidR="00C35DF8">
        <w:rPr>
          <w:rFonts w:ascii="Arial" w:hAnsi="Arial" w:cs="Arial"/>
        </w:rPr>
        <w:t>_________________</w:t>
      </w:r>
    </w:p>
    <w:p w:rsidR="00FC0AA0" w:rsidRPr="002E1286" w:rsidRDefault="008F0F7D" w:rsidP="005915D8">
      <w:pPr>
        <w:spacing w:after="300" w:line="336" w:lineRule="atLeast"/>
        <w:jc w:val="center"/>
        <w:rPr>
          <w:rFonts w:ascii="Arial" w:eastAsia="Times New Roman" w:hAnsi="Arial" w:cs="Arial"/>
          <w:lang w:eastAsia="es-MX"/>
        </w:rPr>
      </w:pPr>
      <w:r w:rsidRPr="006274CD">
        <w:rPr>
          <w:noProof/>
          <w:lang w:eastAsia="es-MX"/>
        </w:rPr>
        <w:drawing>
          <wp:inline distT="0" distB="0" distL="0" distR="0" wp14:anchorId="18376683" wp14:editId="20645D13">
            <wp:extent cx="710524" cy="725970"/>
            <wp:effectExtent l="0" t="0" r="0" b="0"/>
            <wp:docPr id="228" name="Imagen 228" descr="C:\Users\fracesgar\Desktop\pasos-y-etapas-del-metodo-cientifico-para-el-estudio-de-la-quimica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racesgar\Desktop\pasos-y-etapas-del-metodo-cientifico-para-el-estudio-de-la-quimica[1]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90" cy="7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0AA0" w:rsidRPr="002E1286" w:rsidSect="000C58E3">
      <w:headerReference w:type="default" r:id="rId12"/>
      <w:pgSz w:w="15840" w:h="12240" w:orient="landscape" w:code="1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3E0A" w:rsidRDefault="00E83E0A" w:rsidP="009D6E08">
      <w:pPr>
        <w:spacing w:after="0" w:line="240" w:lineRule="auto"/>
      </w:pPr>
      <w:r>
        <w:separator/>
      </w:r>
    </w:p>
  </w:endnote>
  <w:endnote w:type="continuationSeparator" w:id="0">
    <w:p w:rsidR="00E83E0A" w:rsidRDefault="00E83E0A" w:rsidP="009D6E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3E0A" w:rsidRDefault="00E83E0A" w:rsidP="009D6E08">
      <w:pPr>
        <w:spacing w:after="0" w:line="240" w:lineRule="auto"/>
      </w:pPr>
      <w:r>
        <w:separator/>
      </w:r>
    </w:p>
  </w:footnote>
  <w:footnote w:type="continuationSeparator" w:id="0">
    <w:p w:rsidR="00E83E0A" w:rsidRDefault="00E83E0A" w:rsidP="009D6E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5461" w:rsidRPr="00D949B9" w:rsidRDefault="00F05461" w:rsidP="00D949B9">
    <w:pPr>
      <w:pStyle w:val="Encabezado"/>
      <w:ind w:left="142"/>
      <w:rPr>
        <w:rFonts w:ascii="Rockwell" w:hAnsi="Rockwell"/>
        <w:color w:val="FFFFFF" w:themeColor="background1"/>
        <w:sz w:val="28"/>
      </w:rPr>
    </w:pPr>
    <w:r>
      <w:rPr>
        <w:rFonts w:ascii="Arial" w:hAnsi="Arial" w:cs="Arial"/>
        <w:noProof/>
        <w:color w:val="FF0000"/>
        <w:sz w:val="16"/>
        <w:lang w:eastAsia="es-MX"/>
      </w:rPr>
      <mc:AlternateContent>
        <mc:Choice Requires="wpg">
          <w:drawing>
            <wp:anchor distT="0" distB="0" distL="114300" distR="114300" simplePos="0" relativeHeight="251686400" behindDoc="1" locked="0" layoutInCell="1" allowOverlap="1" wp14:anchorId="5491193B" wp14:editId="5D81D242">
              <wp:simplePos x="0" y="0"/>
              <wp:positionH relativeFrom="margin">
                <wp:posOffset>-1405675</wp:posOffset>
              </wp:positionH>
              <wp:positionV relativeFrom="paragraph">
                <wp:posOffset>-450215</wp:posOffset>
              </wp:positionV>
              <wp:extent cx="10014873" cy="1112808"/>
              <wp:effectExtent l="57150" t="38100" r="81915" b="87630"/>
              <wp:wrapNone/>
              <wp:docPr id="1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0014873" cy="1112808"/>
                        <a:chOff x="0" y="174032"/>
                        <a:chExt cx="8179580" cy="1361409"/>
                      </a:xfrm>
                    </wpg:grpSpPr>
                    <wps:wsp>
                      <wps:cNvPr id="2" name="Diagrama de flujo: documento 22"/>
                      <wps:cNvSpPr/>
                      <wps:spPr>
                        <a:xfrm rot="10800000">
                          <a:off x="265814" y="174032"/>
                          <a:ext cx="7913766" cy="9645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73000">
                              <a:srgbClr val="00A550"/>
                            </a:gs>
                            <a:gs pos="29000">
                              <a:srgbClr val="00A550"/>
                            </a:gs>
                            <a:gs pos="51000">
                              <a:schemeClr val="bg1"/>
                            </a:gs>
                            <a:gs pos="100000">
                              <a:srgbClr val="2559D5"/>
                            </a:gs>
                            <a:gs pos="0">
                              <a:srgbClr val="0B46D0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Diagrama de flujo: documento 22"/>
                      <wps:cNvSpPr/>
                      <wps:spPr>
                        <a:xfrm rot="10800000">
                          <a:off x="0" y="266575"/>
                          <a:ext cx="8169910" cy="10152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00A550"/>
                            </a:gs>
                            <a:gs pos="100000">
                              <a:srgbClr val="00A550"/>
                            </a:gs>
                            <a:gs pos="51000">
                              <a:schemeClr val="bg1"/>
                            </a:gs>
                          </a:gsLst>
                          <a:lin ang="18900000" scaled="1"/>
                          <a:tileRect/>
                        </a:gra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Diagrama de flujo: documento 22"/>
                      <wps:cNvSpPr/>
                      <wps:spPr>
                        <a:xfrm rot="10800000">
                          <a:off x="138224" y="340241"/>
                          <a:ext cx="7967980" cy="11952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group w14:anchorId="1CD7AEEC" id="Grupo 11" o:spid="_x0000_s1026" style="position:absolute;margin-left:-110.7pt;margin-top:-35.45pt;width:788.55pt;height:87.6pt;rotation:180;z-index:-251630080;mso-position-horizontal-relative:margin;mso-width-relative:margin;mso-height-relative:margin" coordorigin=",1740" coordsize="81795,13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">
              <v:shape id="Diagrama de flujo: documento 22" o:spid="_x0000_s1027" style="position:absolute;left:2658;top:1740;width:79137;height:9645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VMd8EA&#10;AADbAAAADwAAAGRycy9kb3ducmV2LnhtbESPT2sCMRDF74LfIYzQm2a1ILIapRQUj/UPnsfNdLN0&#10;M7MkUbf99I1Q6G2G9+b93qw2vW/VnUJshA1MJwUo4kpsw7WB82k7XoCKCdliK0wGvinCZj0crLC0&#10;8uAD3Y+pVjmEY4kGXEpdqXWsHHmME+mIs/YpwWPKa6i1DfjI4b7Vs6KYa48NZ4LDjt4dVV/Hm8/c&#10;w881yCvibi8f53irZXtxYszLqH9bgkrUp3/z3/Xe5vozeP6SB9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VTHfBAAAA2wAAAA8AAAAAAAAAAAAAAAAAmAIAAGRycy9kb3du&#10;cmV2LnhtbFBLBQYAAAAABAAEAPUAAACGAwAAAAA=&#10;" path="m6,309l21708,v,4572,40,1413,-31,13715c12018,-10507,11091,27029,6,25322,30,16881,-18,8750,6,309xe" fillcolor="#0b46d0" stroked="f">
                <v:fill color2="#2559d5" rotate="t" focusposition=".5,.5" focussize="" colors="0 #0b46d0;19005f #00a550;33423f white;47841f #00a550;1 #2559d5" focus="100%" type="gradientRadial"/>
                <v:shadow on="t" color="black" opacity="41287f" offset="0,1.5pt"/>
                <v:path arrowok="t" o:connecttype="custom" o:connectlocs="2186,11744;7909758,0;7898462,521243;2186,962372;2186,11744" o:connectangles="0,0,0,0,0"/>
              </v:shape>
              <v:shape id="Diagrama de flujo: documento 22" o:spid="_x0000_s1028" style="position:absolute;top:2665;width:81699;height:10152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lIG8AA&#10;AADbAAAADwAAAGRycy9kb3ducmV2LnhtbERPPWvDMBDdC/kP4gpZSiLHhTa4UUII1Hitm6XbYV1t&#10;U+ukSKrt/PsoUOh2j/d5u8NsBjGSD71lBZt1BoK4sbrnVsH58321BREissbBMim4UoDDfvGww0Lb&#10;iT9orGMrUgiHAhV0MbpCytB0ZDCsrSNO3Lf1BmOCvpXa45TCzSDzLHuRBntODR06OnXU/NS/RoHk&#10;zeVYPp3LUNvcuS/rq1P+qtTycT6+gYg0x3/xn7vSaf4z3H9JB8j9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qlIG8AAAADbAAAADwAAAAAAAAAAAAAAAACYAgAAZHJzL2Rvd25y&#10;ZXYueG1sUEsFBgAAAAAEAAQA9QAAAIUDAAAAAA==&#10;" path="m6,309l21708,v,4572,40,1413,-31,13715c12018,-10507,11091,27029,6,25322,30,16881,-18,8750,6,309xe" fillcolor="#00a550" stroked="f">
                <v:fill color2="white [3212]" rotate="t" angle="135" focus="51%" type="gradient"/>
                <v:shadow on="t" color="black" opacity="41287f" offset="0,1.5pt"/>
                <v:path arrowok="t" o:connecttype="custom" o:connectlocs="2257,12361;8165772,0;8154111,548643;2257,1012960;2257,12361" o:connectangles="0,0,0,0,0"/>
              </v:shape>
              <v:shape id="Diagrama de flujo: documento 22" o:spid="_x0000_s1029" style="position:absolute;left:1382;top:3402;width:79680;height:11952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3csIA&#10;AADbAAAADwAAAGRycy9kb3ducmV2LnhtbERPTWsCMRC9F/ofwhS81awFbVmN0hYE216qFfQ4bMbd&#10;4M5kSaJu++ubQsHbPN7nzBY9t+pMITovBkbDAhRJ5a2T2sD2a3n/BComFIutFzLwTREW89ubGZbW&#10;X2RN502qVQ6RWKKBJqWu1DpWDTHGoe9IMnfwgTFlGGptA15yOLf6oSgmmtFJbmiwo9eGquPmxAY+&#10;1zZVj5PR+8uH24U3t+efFbMxg7v+eQoqUZ+u4n/3yub5Y/j7JR+g5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qDdywgAAANsAAAAPAAAAAAAAAAAAAAAAAJgCAABkcnMvZG93&#10;bnJldi54bWxQSwUGAAAAAAQABAD1AAAAhwMAAAAA&#10;" path="m6,309l21708,v,4572,40,1413,-31,13715c12018,-10507,11091,27029,6,25322,30,16881,-18,8750,6,309xe" fillcolor="#4472c4 [3208]" stroked="f">
                <v:shadow on="t" color="black" opacity="41287f" offset="0,1.5pt"/>
                <v:path arrowok="t" o:connecttype="custom" o:connectlocs="2201,14553;7963944,0;7952572,645920;2201,1192563;2201,14553" o:connectangles="0,0,0,0,0"/>
              </v:shape>
              <w10:wrap anchorx="margin"/>
            </v:group>
          </w:pict>
        </mc:Fallback>
      </mc:AlternateContent>
    </w:r>
    <w:r>
      <w:rPr>
        <w:rFonts w:ascii="Britannic Bold" w:hAnsi="Britannic Bold"/>
        <w:noProof/>
        <w:sz w:val="28"/>
        <w:lang w:eastAsia="es-MX"/>
      </w:rPr>
      <w:drawing>
        <wp:anchor distT="0" distB="0" distL="114300" distR="114300" simplePos="0" relativeHeight="251691520" behindDoc="0" locked="0" layoutInCell="1" allowOverlap="1" wp14:anchorId="5C7E883D" wp14:editId="7D3D71AF">
          <wp:simplePos x="0" y="0"/>
          <wp:positionH relativeFrom="column">
            <wp:posOffset>-842010</wp:posOffset>
          </wp:positionH>
          <wp:positionV relativeFrom="paragraph">
            <wp:posOffset>-325755</wp:posOffset>
          </wp:positionV>
          <wp:extent cx="990600" cy="990600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le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0600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949B9">
      <w:rPr>
        <w:rFonts w:ascii="Britannic Bold" w:hAnsi="Britannic Bold"/>
        <w:noProof/>
        <w:sz w:val="28"/>
        <w:lang w:eastAsia="es-MX"/>
      </w:rPr>
      <mc:AlternateContent>
        <mc:Choice Requires="wps">
          <w:drawing>
            <wp:anchor distT="45720" distB="45720" distL="114300" distR="114300" simplePos="0" relativeHeight="251693568" behindDoc="0" locked="0" layoutInCell="1" allowOverlap="1" wp14:anchorId="393F4B7F" wp14:editId="4C4029D1">
              <wp:simplePos x="0" y="0"/>
              <wp:positionH relativeFrom="column">
                <wp:posOffset>196215</wp:posOffset>
              </wp:positionH>
              <wp:positionV relativeFrom="paragraph">
                <wp:posOffset>-269240</wp:posOffset>
              </wp:positionV>
              <wp:extent cx="266700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05461" w:rsidRPr="00D949B9" w:rsidRDefault="00F05461">
                          <w:pP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</w:pPr>
                          <w:r w:rsidRPr="00D949B9"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  <w:t>LICEO EUROAMERICANO S.C.</w:t>
                          </w:r>
                        </w:p>
                        <w:p w:rsidR="00F05461" w:rsidRPr="00D949B9" w:rsidRDefault="00F05461">
                          <w:pP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  <w:t>PREPARATORIA.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1" type="#_x0000_t202" style="position:absolute;left:0;text-align:left;margin-left:15.45pt;margin-top:-21.2pt;width:210pt;height:110.6pt;z-index:251693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" filled="f" stroked="f">
              <v:textbox style="mso-fit-shape-to-text:t">
                <w:txbxContent>
                  <w:p w:rsidR="00F05461" w:rsidRPr="00D949B9" w:rsidRDefault="00F05461">
                    <w:pPr>
                      <w:rPr>
                        <w:rFonts w:ascii="Rockwell" w:hAnsi="Rockwell"/>
                        <w:b/>
                        <w:color w:val="FFFFFF" w:themeColor="background1"/>
                      </w:rPr>
                    </w:pPr>
                    <w:r w:rsidRPr="00D949B9">
                      <w:rPr>
                        <w:rFonts w:ascii="Rockwell" w:hAnsi="Rockwell"/>
                        <w:b/>
                        <w:color w:val="FFFFFF" w:themeColor="background1"/>
                      </w:rPr>
                      <w:t>LICEO EUROAMERICANO S.C.</w:t>
                    </w:r>
                  </w:p>
                  <w:p w:rsidR="00F05461" w:rsidRPr="00D949B9" w:rsidRDefault="00F05461">
                    <w:pPr>
                      <w:rPr>
                        <w:rFonts w:ascii="Rockwell" w:hAnsi="Rockwell"/>
                        <w:b/>
                        <w:color w:val="FFFFFF" w:themeColor="background1"/>
                      </w:rPr>
                    </w:pPr>
                    <w:r>
                      <w:rPr>
                        <w:rFonts w:ascii="Rockwell" w:hAnsi="Rockwell"/>
                        <w:b/>
                        <w:color w:val="FFFFFF" w:themeColor="background1"/>
                      </w:rPr>
                      <w:t>PREPARATORIA.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rFonts w:ascii="Britannic Bold" w:hAnsi="Britannic Bold"/>
        <w:sz w:val="28"/>
      </w:rPr>
      <w:t xml:space="preserve"> </w:t>
    </w:r>
  </w:p>
  <w:p w:rsidR="00F05461" w:rsidRDefault="00F0546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D6E38"/>
    <w:multiLevelType w:val="multilevel"/>
    <w:tmpl w:val="45B48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91653A"/>
    <w:multiLevelType w:val="multilevel"/>
    <w:tmpl w:val="4DEA9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801AF7"/>
    <w:multiLevelType w:val="multilevel"/>
    <w:tmpl w:val="360A8A24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>
    <w:nsid w:val="167B3422"/>
    <w:multiLevelType w:val="multilevel"/>
    <w:tmpl w:val="7AD60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DD1A35"/>
    <w:multiLevelType w:val="multilevel"/>
    <w:tmpl w:val="4752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30E0255"/>
    <w:multiLevelType w:val="multilevel"/>
    <w:tmpl w:val="4D82D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5113A4C"/>
    <w:multiLevelType w:val="multilevel"/>
    <w:tmpl w:val="757ED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AAA692B"/>
    <w:multiLevelType w:val="multilevel"/>
    <w:tmpl w:val="B7AE4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B8004C9"/>
    <w:multiLevelType w:val="multilevel"/>
    <w:tmpl w:val="A99E9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3F925F2"/>
    <w:multiLevelType w:val="multilevel"/>
    <w:tmpl w:val="D0A86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813623A"/>
    <w:multiLevelType w:val="multilevel"/>
    <w:tmpl w:val="3CE46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9291C76"/>
    <w:multiLevelType w:val="multilevel"/>
    <w:tmpl w:val="FF445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FE04379"/>
    <w:multiLevelType w:val="multilevel"/>
    <w:tmpl w:val="79DC4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46D558B"/>
    <w:multiLevelType w:val="multilevel"/>
    <w:tmpl w:val="D89A1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84464C4"/>
    <w:multiLevelType w:val="multilevel"/>
    <w:tmpl w:val="17C66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DD915A7"/>
    <w:multiLevelType w:val="multilevel"/>
    <w:tmpl w:val="94529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ECC062D"/>
    <w:multiLevelType w:val="multilevel"/>
    <w:tmpl w:val="4BEC0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0EF75B1"/>
    <w:multiLevelType w:val="multilevel"/>
    <w:tmpl w:val="9476F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40A239C"/>
    <w:multiLevelType w:val="multilevel"/>
    <w:tmpl w:val="B338E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4EF7B68"/>
    <w:multiLevelType w:val="multilevel"/>
    <w:tmpl w:val="1DA6D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BCC4659"/>
    <w:multiLevelType w:val="multilevel"/>
    <w:tmpl w:val="EA58B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F4E4562"/>
    <w:multiLevelType w:val="multilevel"/>
    <w:tmpl w:val="17068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46A5FF8"/>
    <w:multiLevelType w:val="multilevel"/>
    <w:tmpl w:val="D2767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5B32BFA"/>
    <w:multiLevelType w:val="multilevel"/>
    <w:tmpl w:val="AC0CE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9684BFF"/>
    <w:multiLevelType w:val="multilevel"/>
    <w:tmpl w:val="902C9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C494780"/>
    <w:multiLevelType w:val="multilevel"/>
    <w:tmpl w:val="5DC49E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9"/>
  </w:num>
  <w:num w:numId="2">
    <w:abstractNumId w:val="22"/>
  </w:num>
  <w:num w:numId="3">
    <w:abstractNumId w:val="5"/>
  </w:num>
  <w:num w:numId="4">
    <w:abstractNumId w:val="17"/>
  </w:num>
  <w:num w:numId="5">
    <w:abstractNumId w:val="13"/>
  </w:num>
  <w:num w:numId="6">
    <w:abstractNumId w:val="8"/>
  </w:num>
  <w:num w:numId="7">
    <w:abstractNumId w:val="23"/>
  </w:num>
  <w:num w:numId="8">
    <w:abstractNumId w:val="1"/>
  </w:num>
  <w:num w:numId="9">
    <w:abstractNumId w:val="14"/>
  </w:num>
  <w:num w:numId="10">
    <w:abstractNumId w:val="2"/>
  </w:num>
  <w:num w:numId="11">
    <w:abstractNumId w:val="4"/>
  </w:num>
  <w:num w:numId="12">
    <w:abstractNumId w:val="21"/>
  </w:num>
  <w:num w:numId="13">
    <w:abstractNumId w:val="3"/>
  </w:num>
  <w:num w:numId="14">
    <w:abstractNumId w:val="16"/>
  </w:num>
  <w:num w:numId="15">
    <w:abstractNumId w:val="6"/>
  </w:num>
  <w:num w:numId="16">
    <w:abstractNumId w:val="24"/>
  </w:num>
  <w:num w:numId="17">
    <w:abstractNumId w:val="7"/>
  </w:num>
  <w:num w:numId="18">
    <w:abstractNumId w:val="18"/>
  </w:num>
  <w:num w:numId="19">
    <w:abstractNumId w:val="11"/>
  </w:num>
  <w:num w:numId="20">
    <w:abstractNumId w:val="12"/>
  </w:num>
  <w:num w:numId="21">
    <w:abstractNumId w:val="15"/>
  </w:num>
  <w:num w:numId="22">
    <w:abstractNumId w:val="20"/>
  </w:num>
  <w:num w:numId="23">
    <w:abstractNumId w:val="9"/>
  </w:num>
  <w:num w:numId="24">
    <w:abstractNumId w:val="0"/>
  </w:num>
  <w:num w:numId="25">
    <w:abstractNumId w:val="25"/>
  </w:num>
  <w:num w:numId="26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DC2"/>
    <w:rsid w:val="00011729"/>
    <w:rsid w:val="00017632"/>
    <w:rsid w:val="00024A4E"/>
    <w:rsid w:val="00027C4A"/>
    <w:rsid w:val="0003122A"/>
    <w:rsid w:val="00034E2D"/>
    <w:rsid w:val="000354F4"/>
    <w:rsid w:val="00037B41"/>
    <w:rsid w:val="00043111"/>
    <w:rsid w:val="000438C6"/>
    <w:rsid w:val="0006069C"/>
    <w:rsid w:val="000715D5"/>
    <w:rsid w:val="00084FE8"/>
    <w:rsid w:val="00094646"/>
    <w:rsid w:val="000B6D57"/>
    <w:rsid w:val="000C20C1"/>
    <w:rsid w:val="000C258A"/>
    <w:rsid w:val="000C2A34"/>
    <w:rsid w:val="000C58E3"/>
    <w:rsid w:val="000D11F8"/>
    <w:rsid w:val="000E21CC"/>
    <w:rsid w:val="001337BF"/>
    <w:rsid w:val="001458D0"/>
    <w:rsid w:val="001529F8"/>
    <w:rsid w:val="00152FCF"/>
    <w:rsid w:val="001537F9"/>
    <w:rsid w:val="00156F10"/>
    <w:rsid w:val="00156F60"/>
    <w:rsid w:val="00163D91"/>
    <w:rsid w:val="0016512E"/>
    <w:rsid w:val="001865BC"/>
    <w:rsid w:val="001B3CA9"/>
    <w:rsid w:val="001B71DF"/>
    <w:rsid w:val="001E5AF2"/>
    <w:rsid w:val="001E7C07"/>
    <w:rsid w:val="001F0AD0"/>
    <w:rsid w:val="001F21F5"/>
    <w:rsid w:val="001F29B8"/>
    <w:rsid w:val="001F3FF4"/>
    <w:rsid w:val="00212970"/>
    <w:rsid w:val="00263BFE"/>
    <w:rsid w:val="00271C5E"/>
    <w:rsid w:val="0027434D"/>
    <w:rsid w:val="002906BE"/>
    <w:rsid w:val="00294EFB"/>
    <w:rsid w:val="002A3E88"/>
    <w:rsid w:val="002B2E81"/>
    <w:rsid w:val="002B6419"/>
    <w:rsid w:val="002C09D4"/>
    <w:rsid w:val="002C2055"/>
    <w:rsid w:val="002D02F2"/>
    <w:rsid w:val="002D0C9A"/>
    <w:rsid w:val="002D0E07"/>
    <w:rsid w:val="002E1286"/>
    <w:rsid w:val="002E1C2B"/>
    <w:rsid w:val="002E3A47"/>
    <w:rsid w:val="002E6DCA"/>
    <w:rsid w:val="002F5858"/>
    <w:rsid w:val="00310A63"/>
    <w:rsid w:val="003131F9"/>
    <w:rsid w:val="003133E3"/>
    <w:rsid w:val="00323E1C"/>
    <w:rsid w:val="00341BC1"/>
    <w:rsid w:val="00342419"/>
    <w:rsid w:val="00346CEE"/>
    <w:rsid w:val="003501DC"/>
    <w:rsid w:val="00356E81"/>
    <w:rsid w:val="00362D2A"/>
    <w:rsid w:val="00364C4A"/>
    <w:rsid w:val="00372C5C"/>
    <w:rsid w:val="003812D3"/>
    <w:rsid w:val="00396093"/>
    <w:rsid w:val="003A2475"/>
    <w:rsid w:val="003A29D4"/>
    <w:rsid w:val="003A72D7"/>
    <w:rsid w:val="003C2ECC"/>
    <w:rsid w:val="003C60CA"/>
    <w:rsid w:val="003C6540"/>
    <w:rsid w:val="003C6853"/>
    <w:rsid w:val="003C709F"/>
    <w:rsid w:val="003C794B"/>
    <w:rsid w:val="003D16F3"/>
    <w:rsid w:val="003E1345"/>
    <w:rsid w:val="003E5B80"/>
    <w:rsid w:val="003E5C60"/>
    <w:rsid w:val="003F003A"/>
    <w:rsid w:val="003F7635"/>
    <w:rsid w:val="00403DBB"/>
    <w:rsid w:val="004119E4"/>
    <w:rsid w:val="00420B3F"/>
    <w:rsid w:val="004529F1"/>
    <w:rsid w:val="0045538B"/>
    <w:rsid w:val="0046054C"/>
    <w:rsid w:val="0046250B"/>
    <w:rsid w:val="004663F4"/>
    <w:rsid w:val="004753E6"/>
    <w:rsid w:val="00475F97"/>
    <w:rsid w:val="00482C99"/>
    <w:rsid w:val="0048389B"/>
    <w:rsid w:val="004A1DF4"/>
    <w:rsid w:val="004A68D4"/>
    <w:rsid w:val="004B497D"/>
    <w:rsid w:val="004B7EB4"/>
    <w:rsid w:val="004D1206"/>
    <w:rsid w:val="004D2C14"/>
    <w:rsid w:val="004E5A7C"/>
    <w:rsid w:val="004F38B8"/>
    <w:rsid w:val="004F3AD3"/>
    <w:rsid w:val="00500B71"/>
    <w:rsid w:val="00501B96"/>
    <w:rsid w:val="005035B8"/>
    <w:rsid w:val="00503A2C"/>
    <w:rsid w:val="005106F7"/>
    <w:rsid w:val="00515A4F"/>
    <w:rsid w:val="00520450"/>
    <w:rsid w:val="00527C54"/>
    <w:rsid w:val="005353EE"/>
    <w:rsid w:val="00536006"/>
    <w:rsid w:val="00545AEC"/>
    <w:rsid w:val="00555DA4"/>
    <w:rsid w:val="005561DA"/>
    <w:rsid w:val="00566149"/>
    <w:rsid w:val="00575637"/>
    <w:rsid w:val="00580A01"/>
    <w:rsid w:val="00581CE0"/>
    <w:rsid w:val="00585939"/>
    <w:rsid w:val="005915D8"/>
    <w:rsid w:val="005960C2"/>
    <w:rsid w:val="005A0302"/>
    <w:rsid w:val="005A59DC"/>
    <w:rsid w:val="005B270A"/>
    <w:rsid w:val="005B38A6"/>
    <w:rsid w:val="005C2BA3"/>
    <w:rsid w:val="005C33BC"/>
    <w:rsid w:val="005D1657"/>
    <w:rsid w:val="005D31CF"/>
    <w:rsid w:val="005D4466"/>
    <w:rsid w:val="005F4BEA"/>
    <w:rsid w:val="006008D2"/>
    <w:rsid w:val="00602851"/>
    <w:rsid w:val="0060536F"/>
    <w:rsid w:val="00605567"/>
    <w:rsid w:val="00611138"/>
    <w:rsid w:val="006274CD"/>
    <w:rsid w:val="006308A4"/>
    <w:rsid w:val="006355FA"/>
    <w:rsid w:val="00662CCE"/>
    <w:rsid w:val="006702C5"/>
    <w:rsid w:val="00670590"/>
    <w:rsid w:val="00670955"/>
    <w:rsid w:val="006745BF"/>
    <w:rsid w:val="00677540"/>
    <w:rsid w:val="00692A44"/>
    <w:rsid w:val="006A04B8"/>
    <w:rsid w:val="006A4BB7"/>
    <w:rsid w:val="006B09B8"/>
    <w:rsid w:val="006B1140"/>
    <w:rsid w:val="006B6BDB"/>
    <w:rsid w:val="006C3030"/>
    <w:rsid w:val="006C3E07"/>
    <w:rsid w:val="006D0D5C"/>
    <w:rsid w:val="006D6D30"/>
    <w:rsid w:val="006E43F6"/>
    <w:rsid w:val="006E7B84"/>
    <w:rsid w:val="006F6B3D"/>
    <w:rsid w:val="00702F72"/>
    <w:rsid w:val="007133B6"/>
    <w:rsid w:val="00713934"/>
    <w:rsid w:val="00713B30"/>
    <w:rsid w:val="00723D37"/>
    <w:rsid w:val="00724908"/>
    <w:rsid w:val="0072792F"/>
    <w:rsid w:val="00730AF9"/>
    <w:rsid w:val="00734A93"/>
    <w:rsid w:val="007429D6"/>
    <w:rsid w:val="00746215"/>
    <w:rsid w:val="0076042B"/>
    <w:rsid w:val="00762B50"/>
    <w:rsid w:val="00766692"/>
    <w:rsid w:val="00772D4A"/>
    <w:rsid w:val="00784547"/>
    <w:rsid w:val="00791436"/>
    <w:rsid w:val="007A66CF"/>
    <w:rsid w:val="007A7CBD"/>
    <w:rsid w:val="007B2305"/>
    <w:rsid w:val="007C13AD"/>
    <w:rsid w:val="007C679C"/>
    <w:rsid w:val="007D0BE4"/>
    <w:rsid w:val="007D2880"/>
    <w:rsid w:val="007F451E"/>
    <w:rsid w:val="00810B7D"/>
    <w:rsid w:val="00817339"/>
    <w:rsid w:val="008174AB"/>
    <w:rsid w:val="0082121B"/>
    <w:rsid w:val="008347C9"/>
    <w:rsid w:val="0083482B"/>
    <w:rsid w:val="00841ED2"/>
    <w:rsid w:val="00841EEC"/>
    <w:rsid w:val="0084446C"/>
    <w:rsid w:val="00845678"/>
    <w:rsid w:val="0085636F"/>
    <w:rsid w:val="0086193C"/>
    <w:rsid w:val="00863CAE"/>
    <w:rsid w:val="00885D35"/>
    <w:rsid w:val="00895014"/>
    <w:rsid w:val="00895BF3"/>
    <w:rsid w:val="00895CBC"/>
    <w:rsid w:val="008A6A55"/>
    <w:rsid w:val="008B3D48"/>
    <w:rsid w:val="008B45F8"/>
    <w:rsid w:val="008C2E4F"/>
    <w:rsid w:val="008C35E0"/>
    <w:rsid w:val="008D2BEB"/>
    <w:rsid w:val="008D7E61"/>
    <w:rsid w:val="008E3876"/>
    <w:rsid w:val="008F0F7D"/>
    <w:rsid w:val="008F5278"/>
    <w:rsid w:val="00922702"/>
    <w:rsid w:val="00922BAB"/>
    <w:rsid w:val="00927CB8"/>
    <w:rsid w:val="00935985"/>
    <w:rsid w:val="009362C7"/>
    <w:rsid w:val="00941BF3"/>
    <w:rsid w:val="00944CBF"/>
    <w:rsid w:val="0096137B"/>
    <w:rsid w:val="00962E4D"/>
    <w:rsid w:val="00967439"/>
    <w:rsid w:val="00970679"/>
    <w:rsid w:val="00971ACF"/>
    <w:rsid w:val="00972B23"/>
    <w:rsid w:val="0097388C"/>
    <w:rsid w:val="00984F17"/>
    <w:rsid w:val="009B6C86"/>
    <w:rsid w:val="009C0236"/>
    <w:rsid w:val="009C0DE6"/>
    <w:rsid w:val="009C2F56"/>
    <w:rsid w:val="009C586B"/>
    <w:rsid w:val="009C65A6"/>
    <w:rsid w:val="009D535A"/>
    <w:rsid w:val="009D6E08"/>
    <w:rsid w:val="009E2607"/>
    <w:rsid w:val="009E2BC6"/>
    <w:rsid w:val="009E66B3"/>
    <w:rsid w:val="009E6D29"/>
    <w:rsid w:val="009E7141"/>
    <w:rsid w:val="009F3127"/>
    <w:rsid w:val="00A020FF"/>
    <w:rsid w:val="00A0451F"/>
    <w:rsid w:val="00A046E2"/>
    <w:rsid w:val="00A13766"/>
    <w:rsid w:val="00A15CFC"/>
    <w:rsid w:val="00A21644"/>
    <w:rsid w:val="00A27C3B"/>
    <w:rsid w:val="00A40B00"/>
    <w:rsid w:val="00A42682"/>
    <w:rsid w:val="00A44DE6"/>
    <w:rsid w:val="00A51EB4"/>
    <w:rsid w:val="00A63BD9"/>
    <w:rsid w:val="00A673AF"/>
    <w:rsid w:val="00A91C9A"/>
    <w:rsid w:val="00A93BA5"/>
    <w:rsid w:val="00A94C36"/>
    <w:rsid w:val="00AB1FC2"/>
    <w:rsid w:val="00AC6A38"/>
    <w:rsid w:val="00AD50A0"/>
    <w:rsid w:val="00AF0E59"/>
    <w:rsid w:val="00B22A4D"/>
    <w:rsid w:val="00B314C7"/>
    <w:rsid w:val="00B320E1"/>
    <w:rsid w:val="00B34B65"/>
    <w:rsid w:val="00B34BEA"/>
    <w:rsid w:val="00B434E3"/>
    <w:rsid w:val="00B43AC2"/>
    <w:rsid w:val="00B6587E"/>
    <w:rsid w:val="00B70315"/>
    <w:rsid w:val="00B722EA"/>
    <w:rsid w:val="00B822A6"/>
    <w:rsid w:val="00B95AE7"/>
    <w:rsid w:val="00BA011F"/>
    <w:rsid w:val="00BC0319"/>
    <w:rsid w:val="00BC6D38"/>
    <w:rsid w:val="00BD49AD"/>
    <w:rsid w:val="00BD6EB6"/>
    <w:rsid w:val="00BF6847"/>
    <w:rsid w:val="00C079B0"/>
    <w:rsid w:val="00C10580"/>
    <w:rsid w:val="00C15023"/>
    <w:rsid w:val="00C30C8D"/>
    <w:rsid w:val="00C35DF8"/>
    <w:rsid w:val="00C5253B"/>
    <w:rsid w:val="00C5255D"/>
    <w:rsid w:val="00C5525E"/>
    <w:rsid w:val="00C552D8"/>
    <w:rsid w:val="00C56278"/>
    <w:rsid w:val="00C733A8"/>
    <w:rsid w:val="00C8283D"/>
    <w:rsid w:val="00C82B29"/>
    <w:rsid w:val="00C850CE"/>
    <w:rsid w:val="00C90222"/>
    <w:rsid w:val="00CA241F"/>
    <w:rsid w:val="00CB11EA"/>
    <w:rsid w:val="00CB2694"/>
    <w:rsid w:val="00CB2AF5"/>
    <w:rsid w:val="00CB3F65"/>
    <w:rsid w:val="00CB596F"/>
    <w:rsid w:val="00CD506D"/>
    <w:rsid w:val="00CD5740"/>
    <w:rsid w:val="00CD6220"/>
    <w:rsid w:val="00CF0D81"/>
    <w:rsid w:val="00CF4C61"/>
    <w:rsid w:val="00D02BF5"/>
    <w:rsid w:val="00D05F06"/>
    <w:rsid w:val="00D24859"/>
    <w:rsid w:val="00D24BE7"/>
    <w:rsid w:val="00D2564B"/>
    <w:rsid w:val="00D26941"/>
    <w:rsid w:val="00D33CAA"/>
    <w:rsid w:val="00D35DC2"/>
    <w:rsid w:val="00D37727"/>
    <w:rsid w:val="00D413D5"/>
    <w:rsid w:val="00D62B7B"/>
    <w:rsid w:val="00D71B8B"/>
    <w:rsid w:val="00D86240"/>
    <w:rsid w:val="00D874BF"/>
    <w:rsid w:val="00D90431"/>
    <w:rsid w:val="00D949B9"/>
    <w:rsid w:val="00D96871"/>
    <w:rsid w:val="00DA0F4B"/>
    <w:rsid w:val="00DA6AC4"/>
    <w:rsid w:val="00DB287F"/>
    <w:rsid w:val="00DC2962"/>
    <w:rsid w:val="00DC6E32"/>
    <w:rsid w:val="00DD2E3D"/>
    <w:rsid w:val="00DD52C9"/>
    <w:rsid w:val="00DE1E3D"/>
    <w:rsid w:val="00DE24A2"/>
    <w:rsid w:val="00DF0884"/>
    <w:rsid w:val="00E0241B"/>
    <w:rsid w:val="00E0291D"/>
    <w:rsid w:val="00E0575C"/>
    <w:rsid w:val="00E07AF0"/>
    <w:rsid w:val="00E07BEE"/>
    <w:rsid w:val="00E1065A"/>
    <w:rsid w:val="00E16A29"/>
    <w:rsid w:val="00E2135E"/>
    <w:rsid w:val="00E234B8"/>
    <w:rsid w:val="00E33BE6"/>
    <w:rsid w:val="00E43F1D"/>
    <w:rsid w:val="00E468AF"/>
    <w:rsid w:val="00E62BAC"/>
    <w:rsid w:val="00E6370E"/>
    <w:rsid w:val="00E83E0A"/>
    <w:rsid w:val="00E954AE"/>
    <w:rsid w:val="00EA6B18"/>
    <w:rsid w:val="00EB3A2C"/>
    <w:rsid w:val="00EC3CF2"/>
    <w:rsid w:val="00ED7B7B"/>
    <w:rsid w:val="00ED7D1B"/>
    <w:rsid w:val="00EE0F83"/>
    <w:rsid w:val="00EE79C1"/>
    <w:rsid w:val="00EF7389"/>
    <w:rsid w:val="00F001B3"/>
    <w:rsid w:val="00F05461"/>
    <w:rsid w:val="00F11EE5"/>
    <w:rsid w:val="00F27ED0"/>
    <w:rsid w:val="00F44D55"/>
    <w:rsid w:val="00F50B3C"/>
    <w:rsid w:val="00F6189D"/>
    <w:rsid w:val="00F66624"/>
    <w:rsid w:val="00F6746B"/>
    <w:rsid w:val="00F74F97"/>
    <w:rsid w:val="00F76D97"/>
    <w:rsid w:val="00F91C48"/>
    <w:rsid w:val="00F97091"/>
    <w:rsid w:val="00FA5E46"/>
    <w:rsid w:val="00FB0889"/>
    <w:rsid w:val="00FB1C10"/>
    <w:rsid w:val="00FC0AA0"/>
    <w:rsid w:val="00FC7E74"/>
    <w:rsid w:val="00FD2900"/>
    <w:rsid w:val="00FD2BFD"/>
    <w:rsid w:val="00FF5232"/>
    <w:rsid w:val="00FF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3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2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01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0A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0A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6E08"/>
  </w:style>
  <w:style w:type="paragraph" w:styleId="Piedepgina">
    <w:name w:val="footer"/>
    <w:basedOn w:val="Normal"/>
    <w:link w:val="Piedepgina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6E08"/>
  </w:style>
  <w:style w:type="paragraph" w:styleId="Prrafodelista">
    <w:name w:val="List Paragraph"/>
    <w:basedOn w:val="Normal"/>
    <w:uiPriority w:val="34"/>
    <w:qFormat/>
    <w:rsid w:val="00D35DC2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5253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5253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5253B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5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55D"/>
    <w:rPr>
      <w:rFonts w:ascii="Segoe UI" w:hAnsi="Segoe UI" w:cs="Segoe UI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5B27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6B6BDB"/>
    <w:pPr>
      <w:spacing w:after="0" w:line="240" w:lineRule="auto"/>
    </w:pPr>
  </w:style>
  <w:style w:type="paragraph" w:customStyle="1" w:styleId="Default">
    <w:name w:val="Default"/>
    <w:rsid w:val="000117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503A2C"/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13934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139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1393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0C5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C7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oggle-idevice">
    <w:name w:val="toggle-idevice"/>
    <w:basedOn w:val="Normal"/>
    <w:rsid w:val="006B1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3F003A"/>
    <w:rPr>
      <w:i/>
      <w:iCs/>
    </w:rPr>
  </w:style>
  <w:style w:type="character" w:styleId="Textoennegrita">
    <w:name w:val="Strong"/>
    <w:basedOn w:val="Fuentedeprrafopredeter"/>
    <w:uiPriority w:val="22"/>
    <w:qFormat/>
    <w:rsid w:val="002E3A47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0A6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0A6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harAttribute3">
    <w:name w:val="CharAttribute3"/>
    <w:rsid w:val="003E5C60"/>
    <w:rPr>
      <w:rFonts w:ascii="Cambria" w:eastAsia="Cambria" w:hAnsi="Cambria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27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toggle-idevice1">
    <w:name w:val="toggle-idevice1"/>
    <w:basedOn w:val="Normal"/>
    <w:rsid w:val="00C56278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parrafo">
    <w:name w:val="parrafo"/>
    <w:basedOn w:val="Normal"/>
    <w:rsid w:val="00C5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y0nh2b">
    <w:name w:val="y0nh2b"/>
    <w:basedOn w:val="Fuentedeprrafopredeter"/>
    <w:rsid w:val="00BD6EB6"/>
  </w:style>
  <w:style w:type="character" w:customStyle="1" w:styleId="Ttulo3Car">
    <w:name w:val="Título 3 Car"/>
    <w:basedOn w:val="Fuentedeprrafopredeter"/>
    <w:link w:val="Ttulo3"/>
    <w:uiPriority w:val="9"/>
    <w:semiHidden/>
    <w:rsid w:val="00BA011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apple-converted-space">
    <w:name w:val="apple-converted-space"/>
    <w:basedOn w:val="Fuentedeprrafopredeter"/>
    <w:rsid w:val="002C2055"/>
  </w:style>
  <w:style w:type="character" w:customStyle="1" w:styleId="katex-mathml2">
    <w:name w:val="katex-mathml2"/>
    <w:basedOn w:val="Fuentedeprrafopredeter"/>
    <w:rsid w:val="00CA241F"/>
    <w:rPr>
      <w:bdr w:val="none" w:sz="0" w:space="0" w:color="auto" w:frame="1"/>
    </w:rPr>
  </w:style>
  <w:style w:type="character" w:customStyle="1" w:styleId="mord">
    <w:name w:val="mord"/>
    <w:basedOn w:val="Fuentedeprrafopredeter"/>
    <w:rsid w:val="00CA241F"/>
  </w:style>
  <w:style w:type="character" w:customStyle="1" w:styleId="mbin">
    <w:name w:val="mbin"/>
    <w:basedOn w:val="Fuentedeprrafopredeter"/>
    <w:rsid w:val="00CA241F"/>
  </w:style>
  <w:style w:type="character" w:customStyle="1" w:styleId="vlist-s2">
    <w:name w:val="vlist-s2"/>
    <w:basedOn w:val="Fuentedeprrafopredeter"/>
    <w:rsid w:val="00CA241F"/>
    <w:rPr>
      <w:sz w:val="2"/>
      <w:szCs w:val="2"/>
    </w:rPr>
  </w:style>
  <w:style w:type="paragraph" w:customStyle="1" w:styleId="lead">
    <w:name w:val="lead"/>
    <w:basedOn w:val="Normal"/>
    <w:rsid w:val="00346CEE"/>
    <w:pPr>
      <w:spacing w:after="30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3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2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01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0A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0A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6E08"/>
  </w:style>
  <w:style w:type="paragraph" w:styleId="Piedepgina">
    <w:name w:val="footer"/>
    <w:basedOn w:val="Normal"/>
    <w:link w:val="Piedepgina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6E08"/>
  </w:style>
  <w:style w:type="paragraph" w:styleId="Prrafodelista">
    <w:name w:val="List Paragraph"/>
    <w:basedOn w:val="Normal"/>
    <w:uiPriority w:val="34"/>
    <w:qFormat/>
    <w:rsid w:val="00D35DC2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5253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5253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5253B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5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55D"/>
    <w:rPr>
      <w:rFonts w:ascii="Segoe UI" w:hAnsi="Segoe UI" w:cs="Segoe UI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5B27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6B6BDB"/>
    <w:pPr>
      <w:spacing w:after="0" w:line="240" w:lineRule="auto"/>
    </w:pPr>
  </w:style>
  <w:style w:type="paragraph" w:customStyle="1" w:styleId="Default">
    <w:name w:val="Default"/>
    <w:rsid w:val="000117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503A2C"/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13934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139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1393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0C5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C7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oggle-idevice">
    <w:name w:val="toggle-idevice"/>
    <w:basedOn w:val="Normal"/>
    <w:rsid w:val="006B1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3F003A"/>
    <w:rPr>
      <w:i/>
      <w:iCs/>
    </w:rPr>
  </w:style>
  <w:style w:type="character" w:styleId="Textoennegrita">
    <w:name w:val="Strong"/>
    <w:basedOn w:val="Fuentedeprrafopredeter"/>
    <w:uiPriority w:val="22"/>
    <w:qFormat/>
    <w:rsid w:val="002E3A47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0A6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0A6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harAttribute3">
    <w:name w:val="CharAttribute3"/>
    <w:rsid w:val="003E5C60"/>
    <w:rPr>
      <w:rFonts w:ascii="Cambria" w:eastAsia="Cambria" w:hAnsi="Cambria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27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toggle-idevice1">
    <w:name w:val="toggle-idevice1"/>
    <w:basedOn w:val="Normal"/>
    <w:rsid w:val="00C56278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parrafo">
    <w:name w:val="parrafo"/>
    <w:basedOn w:val="Normal"/>
    <w:rsid w:val="00C5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y0nh2b">
    <w:name w:val="y0nh2b"/>
    <w:basedOn w:val="Fuentedeprrafopredeter"/>
    <w:rsid w:val="00BD6EB6"/>
  </w:style>
  <w:style w:type="character" w:customStyle="1" w:styleId="Ttulo3Car">
    <w:name w:val="Título 3 Car"/>
    <w:basedOn w:val="Fuentedeprrafopredeter"/>
    <w:link w:val="Ttulo3"/>
    <w:uiPriority w:val="9"/>
    <w:semiHidden/>
    <w:rsid w:val="00BA011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apple-converted-space">
    <w:name w:val="apple-converted-space"/>
    <w:basedOn w:val="Fuentedeprrafopredeter"/>
    <w:rsid w:val="002C2055"/>
  </w:style>
  <w:style w:type="character" w:customStyle="1" w:styleId="katex-mathml2">
    <w:name w:val="katex-mathml2"/>
    <w:basedOn w:val="Fuentedeprrafopredeter"/>
    <w:rsid w:val="00CA241F"/>
    <w:rPr>
      <w:bdr w:val="none" w:sz="0" w:space="0" w:color="auto" w:frame="1"/>
    </w:rPr>
  </w:style>
  <w:style w:type="character" w:customStyle="1" w:styleId="mord">
    <w:name w:val="mord"/>
    <w:basedOn w:val="Fuentedeprrafopredeter"/>
    <w:rsid w:val="00CA241F"/>
  </w:style>
  <w:style w:type="character" w:customStyle="1" w:styleId="mbin">
    <w:name w:val="mbin"/>
    <w:basedOn w:val="Fuentedeprrafopredeter"/>
    <w:rsid w:val="00CA241F"/>
  </w:style>
  <w:style w:type="character" w:customStyle="1" w:styleId="vlist-s2">
    <w:name w:val="vlist-s2"/>
    <w:basedOn w:val="Fuentedeprrafopredeter"/>
    <w:rsid w:val="00CA241F"/>
    <w:rPr>
      <w:sz w:val="2"/>
      <w:szCs w:val="2"/>
    </w:rPr>
  </w:style>
  <w:style w:type="paragraph" w:customStyle="1" w:styleId="lead">
    <w:name w:val="lead"/>
    <w:basedOn w:val="Normal"/>
    <w:rsid w:val="00346CEE"/>
    <w:pPr>
      <w:spacing w:after="30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07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266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2260">
          <w:marLeft w:val="3495"/>
          <w:marRight w:val="3495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53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74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13652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79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7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7429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0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80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16675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922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11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55231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467816888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1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1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92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01913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545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23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14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82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83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5798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682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36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8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04547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84555346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04439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494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89570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95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04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0823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44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40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78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932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816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80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26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462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3650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6890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279482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3820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33887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49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48908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59358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75174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3446416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91139436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6971569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142548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165683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72200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053433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67388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83614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2749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389626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71509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39504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484929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76654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250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0665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587124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67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53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4258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2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0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2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7406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6665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9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6395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720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9593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15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37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36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0566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214298904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449462">
                  <w:marLeft w:val="2363"/>
                  <w:marRight w:val="2363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68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228582">
                  <w:marLeft w:val="1995"/>
                  <w:marRight w:val="1995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8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65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74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90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91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18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6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092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713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293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775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110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3691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5152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493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92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7584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09956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8302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03255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289734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61961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75548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458910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95347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33151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8728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284048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92736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129030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39055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119552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2732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30123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86559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0356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0679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21043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86737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36849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05736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709882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48329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3739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1572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247554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64580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0630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0102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622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2191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9584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56051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98322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412636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8808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5607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94891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24247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56467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01203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128175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88733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842681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0604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99461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92711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79906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06185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9250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12137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65461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19087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581919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09301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20038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02846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531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3994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10023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792720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14001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159764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6489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97890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52834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53225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15085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2368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018265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35203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96447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34425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161217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49227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5421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76345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1085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6825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98712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110353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23460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58246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77580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50889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7856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06581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2949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060607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9171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254001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2516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270358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3589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34573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636107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23611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456200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532685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20479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031441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73087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47653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491554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0358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07058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97489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338280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97669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11621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66589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20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559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6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82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056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66965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178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1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57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5902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32612891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579505">
                  <w:marLeft w:val="4050"/>
                  <w:marRight w:val="4050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4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795707">
                  <w:marLeft w:val="3053"/>
                  <w:marRight w:val="3053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02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1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30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2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507331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455251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94696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68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056565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752913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97040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56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306328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83717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110731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21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3215586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720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77293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46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18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591228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161911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56754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77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5087827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530954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75525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5127106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96134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210626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4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0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43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6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1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4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55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372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196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373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29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4779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441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0366907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87860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7335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089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0984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9146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24473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954606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22929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89492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6452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5914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89713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00983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20135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4926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199026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510084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01081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588758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778060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04240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43158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66718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9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64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0094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6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74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18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45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0662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355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3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17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62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072117">
                  <w:marLeft w:val="0"/>
                  <w:marRight w:val="0"/>
                  <w:marTop w:val="0"/>
                  <w:marBottom w:val="225"/>
                  <w:divBdr>
                    <w:top w:val="single" w:sz="6" w:space="15" w:color="auto"/>
                    <w:left w:val="single" w:sz="6" w:space="11" w:color="auto"/>
                    <w:bottom w:val="single" w:sz="6" w:space="4" w:color="00958E"/>
                    <w:right w:val="single" w:sz="6" w:space="11" w:color="auto"/>
                  </w:divBdr>
                </w:div>
                <w:div w:id="90082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82891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64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890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406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068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672375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857461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42411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192571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386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8438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764788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160725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33867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53168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259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904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980044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092968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21557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756970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38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625314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single" w:sz="36" w:space="8" w:color="00958E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718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8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8602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254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26222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810619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50828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480609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810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751228">
                                      <w:marLeft w:val="0"/>
                                      <w:marRight w:val="0"/>
                                      <w:marTop w:val="36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704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839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93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783466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071028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685128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465850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725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480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027008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21343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02896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362441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72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7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4494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11300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4336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9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8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7692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8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42099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9477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0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581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6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2772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3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692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8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4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75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272278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555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3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5023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21453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4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1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94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8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784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256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445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1169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22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6298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5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1470533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66803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1259963">
                                                                  <w:marLeft w:val="0"/>
                                                                  <w:marRight w:val="0"/>
                                                                  <w:marTop w:val="225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45169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1539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3" w:color="DBDBDB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58669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46977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6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5669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8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6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20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03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353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902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4012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03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631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984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3864864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8854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6885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307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5289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65091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9082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6106072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14538140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9420941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339935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85738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046550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630858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728014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74856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82897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689383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9664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764058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847571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175100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99420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045703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015943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09909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38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402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496067275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4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78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6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78060993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7227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44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5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503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218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768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662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946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8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6450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0604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74374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3784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9350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5559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82961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49065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0152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337539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713112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95041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0038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662739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4153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754554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940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56420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3325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56807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866081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26822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00827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71073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071345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647916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83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8085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8547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8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6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4825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479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2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9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82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5281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71573511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901176">
                  <w:marLeft w:val="2798"/>
                  <w:marRight w:val="2798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3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80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899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418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847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16636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4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605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54425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338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82874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490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910036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79911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30038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72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627832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2940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76098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944528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9300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98215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6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04768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3366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3232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92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185655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170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6203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80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8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9700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035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41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3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565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936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44071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34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0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568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51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57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073972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918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547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1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3219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7828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199858812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2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4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0566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398562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46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3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5828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21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9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8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69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82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3046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61487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1213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778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1688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76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910850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4272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95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09320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2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423872">
                          <w:marLeft w:val="1905"/>
                          <w:marRight w:val="1905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37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146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847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849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496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4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659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73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75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1794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9878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2138183115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2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18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002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openxmlformats.org/officeDocument/2006/relationships/image" Target="media/image1.jpeg"/><Relationship Id="rId4" Type="http://schemas.microsoft.com/office/2007/relationships/stylesWithEffects" Target="stylesWithEffects.xml"/><Relationship Id="rId9" Type="http://schemas.openxmlformats.org/officeDocument/2006/relationships/hyperlink" Target="https://www.google.com.mx/url?sa=i&amp;rct=j&amp;q=&amp;esrc=s&amp;source=images&amp;cd=&amp;cad=rja&amp;uact=8&amp;ved=2ahUKEwjN0NaQpvLaAhXK34MKHSMCBnMQjRx6BAgBEAU&amp;url=https://bz.euroinnova.edu.es/experto-cinetica-quimica&amp;psig=AOvVaw3NKuTYTg-O1egTOMNkKlRh&amp;ust=1525737585755367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Documents\Plantillas%20personalizadas%20de%20Office\LEA%20Vertic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06E352-2350-4CA5-9C3C-07A4CE7B9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LEA Vertical</Template>
  <TotalTime>1760</TotalTime>
  <Pages>1</Pages>
  <Words>215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fracesgar gallegos</cp:lastModifiedBy>
  <cp:revision>188</cp:revision>
  <cp:lastPrinted>2016-07-01T17:25:00Z</cp:lastPrinted>
  <dcterms:created xsi:type="dcterms:W3CDTF">2018-04-24T12:49:00Z</dcterms:created>
  <dcterms:modified xsi:type="dcterms:W3CDTF">2018-05-31T01:51:00Z</dcterms:modified>
</cp:coreProperties>
</file>